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07A5" w14:textId="758DAA42" w:rsidR="004E7391" w:rsidRPr="00954A4C" w:rsidRDefault="004E7391" w:rsidP="004E7391">
      <w:pPr>
        <w:tabs>
          <w:tab w:val="left" w:pos="825"/>
          <w:tab w:val="right" w:pos="5612"/>
        </w:tabs>
        <w:spacing w:before="240" w:after="60"/>
        <w:jc w:val="center"/>
        <w:outlineLvl w:val="8"/>
        <w:rPr>
          <w:b/>
          <w:color w:val="000000"/>
          <w:lang w:val="x-none" w:eastAsia="x-none"/>
        </w:rPr>
      </w:pPr>
      <w:bookmarkStart w:id="0" w:name="_Hlk104195874"/>
      <w:r w:rsidRPr="00954A4C">
        <w:rPr>
          <w:b/>
          <w:color w:val="000000"/>
          <w:lang w:val="x-none" w:eastAsia="x-none"/>
        </w:rPr>
        <w:t>ОБЩЕСТВО С ОГРАНИЧЕННОЙ</w:t>
      </w:r>
    </w:p>
    <w:p w14:paraId="7E0DFFAF" w14:textId="100320BB" w:rsidR="004E7391" w:rsidRPr="00954A4C" w:rsidRDefault="004E7391" w:rsidP="004E7391">
      <w:pPr>
        <w:tabs>
          <w:tab w:val="left" w:pos="825"/>
          <w:tab w:val="right" w:pos="5612"/>
        </w:tabs>
        <w:spacing w:before="240" w:after="60"/>
        <w:jc w:val="center"/>
        <w:outlineLvl w:val="8"/>
        <w:rPr>
          <w:b/>
          <w:color w:val="000000"/>
          <w:lang w:val="x-none" w:eastAsia="x-none"/>
        </w:rPr>
      </w:pPr>
      <w:r w:rsidRPr="00954A4C">
        <w:rPr>
          <w:b/>
          <w:color w:val="000000"/>
          <w:lang w:val="x-none" w:eastAsia="x-none"/>
        </w:rPr>
        <w:t>ОТВЕТСТВЕННОСТЬЮ СИБИРСКАЯ КОНСАЛТИНГОВАЯ КОМПАНИЯ</w:t>
      </w:r>
    </w:p>
    <w:p w14:paraId="7A16C5FF" w14:textId="77777777" w:rsidR="004E7391" w:rsidRPr="00954A4C" w:rsidRDefault="004E7391" w:rsidP="004E7391">
      <w:pPr>
        <w:tabs>
          <w:tab w:val="left" w:pos="825"/>
          <w:tab w:val="right" w:pos="5612"/>
        </w:tabs>
        <w:spacing w:before="240" w:after="60"/>
        <w:jc w:val="center"/>
        <w:outlineLvl w:val="8"/>
        <w:rPr>
          <w:b/>
          <w:color w:val="000000"/>
          <w:lang w:val="x-none" w:eastAsia="x-none"/>
        </w:rPr>
      </w:pPr>
      <w:r w:rsidRPr="00954A4C">
        <w:rPr>
          <w:b/>
          <w:color w:val="000000"/>
          <w:lang w:val="x-none" w:eastAsia="x-none"/>
        </w:rPr>
        <w:t>"АВАНГАРД"</w:t>
      </w:r>
    </w:p>
    <w:p w14:paraId="56B6B75B" w14:textId="142B092F" w:rsidR="004E7391" w:rsidRPr="00954A4C" w:rsidRDefault="004E7391" w:rsidP="004E7391">
      <w:pPr>
        <w:widowControl w:val="0"/>
        <w:autoSpaceDE w:val="0"/>
        <w:autoSpaceDN w:val="0"/>
        <w:adjustRightInd w:val="0"/>
        <w:jc w:val="center"/>
      </w:pPr>
      <w:r w:rsidRPr="00954A4C">
        <w:t>юридический: 630052, ОБЛ</w:t>
      </w:r>
    </w:p>
    <w:p w14:paraId="3AA4F14E" w14:textId="77777777" w:rsidR="004E7391" w:rsidRPr="00954A4C" w:rsidRDefault="004E7391" w:rsidP="004E7391">
      <w:pPr>
        <w:widowControl w:val="0"/>
        <w:autoSpaceDE w:val="0"/>
        <w:autoSpaceDN w:val="0"/>
        <w:adjustRightInd w:val="0"/>
        <w:jc w:val="center"/>
      </w:pPr>
      <w:r w:rsidRPr="00954A4C">
        <w:t>НОВОСИБИРСКАЯ, Г НОВОСИБИРСК,</w:t>
      </w:r>
    </w:p>
    <w:p w14:paraId="64CA0F9B" w14:textId="77777777" w:rsidR="004E7391" w:rsidRPr="00954A4C" w:rsidRDefault="004E7391" w:rsidP="004E7391">
      <w:pPr>
        <w:widowControl w:val="0"/>
        <w:autoSpaceDE w:val="0"/>
        <w:autoSpaceDN w:val="0"/>
        <w:adjustRightInd w:val="0"/>
        <w:jc w:val="center"/>
      </w:pPr>
      <w:r w:rsidRPr="00954A4C">
        <w:t>УЛ ТОЛМАЧЕВСКАЯ, ДОМ 25, ЭТАЖ 2,</w:t>
      </w:r>
    </w:p>
    <w:p w14:paraId="36C59815" w14:textId="77777777" w:rsidR="004E7391" w:rsidRDefault="004E7391" w:rsidP="004E7391">
      <w:pPr>
        <w:widowControl w:val="0"/>
        <w:autoSpaceDE w:val="0"/>
        <w:autoSpaceDN w:val="0"/>
        <w:adjustRightInd w:val="0"/>
        <w:jc w:val="center"/>
      </w:pPr>
      <w:r w:rsidRPr="00954A4C">
        <w:t>ОФИС 15;</w:t>
      </w:r>
      <w:r>
        <w:t xml:space="preserve"> </w:t>
      </w:r>
      <w:r w:rsidRPr="00954A4C">
        <w:t>фактический: 630052, ОБЛ</w:t>
      </w:r>
      <w:r>
        <w:t xml:space="preserve"> НОВОСИБИРСКАЯ, Г НОВОСИБИРСК,</w:t>
      </w:r>
    </w:p>
    <w:p w14:paraId="5568313F" w14:textId="36C3B685" w:rsidR="004E7391" w:rsidRDefault="004E7391" w:rsidP="004E7391">
      <w:pPr>
        <w:widowControl w:val="0"/>
        <w:autoSpaceDE w:val="0"/>
        <w:autoSpaceDN w:val="0"/>
        <w:adjustRightInd w:val="0"/>
        <w:jc w:val="center"/>
      </w:pPr>
      <w:r>
        <w:t>УЛ ТОЛМАЧЕВСКАЯ, ДОМ 25, ЭТАЖ 2,</w:t>
      </w:r>
    </w:p>
    <w:p w14:paraId="19363301" w14:textId="77777777" w:rsidR="004E7391" w:rsidRDefault="004E7391" w:rsidP="004E7391">
      <w:pPr>
        <w:widowControl w:val="0"/>
        <w:autoSpaceDE w:val="0"/>
        <w:autoSpaceDN w:val="0"/>
        <w:adjustRightInd w:val="0"/>
        <w:jc w:val="center"/>
      </w:pPr>
      <w:r>
        <w:t>ОФИС 15; Телефон: +7 (918) 091-64-94, Адрес  электронной</w:t>
      </w:r>
    </w:p>
    <w:p w14:paraId="4F4F5D2B" w14:textId="68AD50DB" w:rsidR="004E7391" w:rsidRDefault="004E7391" w:rsidP="004E7391">
      <w:pPr>
        <w:widowControl w:val="0"/>
        <w:autoSpaceDE w:val="0"/>
        <w:autoSpaceDN w:val="0"/>
        <w:adjustRightInd w:val="0"/>
        <w:jc w:val="center"/>
      </w:pPr>
      <w:r>
        <w:t>почты: </w:t>
      </w:r>
      <w:hyperlink r:id="rId8" w:history="1">
        <w:r w:rsidRPr="0028557B">
          <w:rPr>
            <w:rStyle w:val="a6"/>
          </w:rPr>
          <w:t>skk_konsalting@mail.ru</w:t>
        </w:r>
      </w:hyperlink>
      <w:r>
        <w:t xml:space="preserve">; </w:t>
      </w:r>
    </w:p>
    <w:p w14:paraId="32B6101E" w14:textId="77777777" w:rsidR="004E7391" w:rsidRDefault="004E7391" w:rsidP="004E7391">
      <w:pPr>
        <w:widowControl w:val="0"/>
        <w:autoSpaceDE w:val="0"/>
        <w:autoSpaceDN w:val="0"/>
        <w:adjustRightInd w:val="0"/>
        <w:jc w:val="center"/>
      </w:pPr>
      <w:r>
        <w:t>ОГРН : 1085404024012; ИНН: 5404370302; КПП: 540401001</w:t>
      </w:r>
    </w:p>
    <w:p w14:paraId="01F23EDD" w14:textId="2F17C4C0" w:rsidR="00487143" w:rsidRPr="009D3DD5" w:rsidRDefault="00487143" w:rsidP="00487143">
      <w:pPr>
        <w:rPr>
          <w:rFonts w:ascii="Microsoft Sans Serif" w:eastAsia="Microsoft Sans Serif" w:hAnsi="Microsoft Sans Serif" w:cs="Microsoft Sans Serif"/>
          <w:color w:val="000000"/>
          <w:lang w:val="ru"/>
        </w:rPr>
      </w:pPr>
    </w:p>
    <w:p w14:paraId="6776DBCE" w14:textId="4C083C48" w:rsidR="00AE7F30" w:rsidRPr="00015175" w:rsidRDefault="00AE7F30" w:rsidP="00AE7F30">
      <w:pPr>
        <w:widowControl w:val="0"/>
        <w:autoSpaceDE w:val="0"/>
        <w:autoSpaceDN w:val="0"/>
        <w:adjustRightInd w:val="0"/>
        <w:jc w:val="center"/>
      </w:pPr>
    </w:p>
    <w:p w14:paraId="0BF5E90A" w14:textId="1182C84C" w:rsidR="001B1F83" w:rsidRDefault="0025310E" w:rsidP="0025310E">
      <w:pPr>
        <w:widowControl w:val="0"/>
        <w:autoSpaceDE w:val="0"/>
        <w:autoSpaceDN w:val="0"/>
        <w:adjustRightInd w:val="0"/>
        <w:jc w:val="both"/>
      </w:pPr>
      <w:r w:rsidRPr="0025310E">
        <w:t xml:space="preserve">Исх. № </w:t>
      </w:r>
      <w:r w:rsidR="00236678">
        <w:t>9</w:t>
      </w:r>
      <w:r w:rsidR="00765E49">
        <w:t>5</w:t>
      </w:r>
      <w:r>
        <w:t xml:space="preserve"> от</w:t>
      </w:r>
      <w:r w:rsidR="002A610E">
        <w:t xml:space="preserve"> </w:t>
      </w:r>
      <w:r w:rsidR="00AE7F30" w:rsidRPr="0025310E">
        <w:rPr>
          <w:u w:val="single"/>
        </w:rPr>
        <w:t>«</w:t>
      </w:r>
      <w:r w:rsidR="00236678">
        <w:rPr>
          <w:u w:val="single"/>
        </w:rPr>
        <w:t>30</w:t>
      </w:r>
      <w:r w:rsidR="00AE7F30" w:rsidRPr="0025310E">
        <w:rPr>
          <w:u w:val="single"/>
        </w:rPr>
        <w:t xml:space="preserve">» </w:t>
      </w:r>
      <w:r w:rsidR="00236678">
        <w:rPr>
          <w:u w:val="single"/>
        </w:rPr>
        <w:t>марта</w:t>
      </w:r>
      <w:r w:rsidR="00765E49">
        <w:rPr>
          <w:u w:val="single"/>
        </w:rPr>
        <w:t xml:space="preserve"> </w:t>
      </w:r>
      <w:r w:rsidR="00AE7F30" w:rsidRPr="0025310E">
        <w:rPr>
          <w:u w:val="single"/>
        </w:rPr>
        <w:t>20</w:t>
      </w:r>
      <w:r w:rsidRPr="0025310E">
        <w:rPr>
          <w:u w:val="single"/>
        </w:rPr>
        <w:t>2</w:t>
      </w:r>
      <w:r w:rsidR="009E3F8A">
        <w:rPr>
          <w:u w:val="single"/>
        </w:rPr>
        <w:t>6</w:t>
      </w:r>
      <w:r w:rsidR="002A610E">
        <w:rPr>
          <w:u w:val="single"/>
        </w:rPr>
        <w:t xml:space="preserve"> </w:t>
      </w:r>
      <w:r w:rsidR="00AE7F30" w:rsidRPr="0025310E">
        <w:rPr>
          <w:u w:val="single"/>
        </w:rPr>
        <w:t>г.</w:t>
      </w:r>
      <w:r w:rsidR="00AE7F30" w:rsidRPr="00015175">
        <w:tab/>
      </w:r>
    </w:p>
    <w:p w14:paraId="58BE24FE" w14:textId="468ACC91" w:rsidR="00AE7F30" w:rsidRDefault="00AE7F30" w:rsidP="0025310E">
      <w:pPr>
        <w:widowControl w:val="0"/>
        <w:autoSpaceDE w:val="0"/>
        <w:autoSpaceDN w:val="0"/>
        <w:adjustRightInd w:val="0"/>
        <w:jc w:val="both"/>
        <w:rPr>
          <w:u w:val="single"/>
        </w:rPr>
      </w:pPr>
      <w:r w:rsidRPr="00015175">
        <w:tab/>
      </w:r>
      <w:r w:rsidRPr="00015175">
        <w:tab/>
      </w:r>
      <w:r w:rsidRPr="00015175">
        <w:tab/>
      </w:r>
      <w:r w:rsidRPr="00015175">
        <w:tab/>
      </w:r>
      <w:r w:rsidRPr="00015175">
        <w:tab/>
      </w:r>
      <w:r w:rsidRPr="00015175">
        <w:tab/>
      </w:r>
      <w:r w:rsidR="0025310E">
        <w:t xml:space="preserve">             </w:t>
      </w:r>
    </w:p>
    <w:p w14:paraId="61147B09" w14:textId="77777777" w:rsidR="0025310E" w:rsidRPr="0025310E" w:rsidRDefault="0025310E" w:rsidP="0025310E">
      <w:pPr>
        <w:widowControl w:val="0"/>
        <w:autoSpaceDE w:val="0"/>
        <w:autoSpaceDN w:val="0"/>
        <w:adjustRightInd w:val="0"/>
        <w:jc w:val="both"/>
        <w:rPr>
          <w:b/>
          <w:bCs/>
        </w:rPr>
      </w:pPr>
    </w:p>
    <w:bookmarkEnd w:id="0"/>
    <w:p w14:paraId="14DA4171" w14:textId="2D79110F" w:rsidR="00525455" w:rsidRDefault="002871FD" w:rsidP="00525455">
      <w:pPr>
        <w:suppressAutoHyphens/>
        <w:autoSpaceDE w:val="0"/>
        <w:ind w:firstLine="709"/>
        <w:jc w:val="both"/>
        <w:rPr>
          <w:color w:val="000000"/>
          <w:sz w:val="22"/>
          <w:szCs w:val="22"/>
          <w:lang w:eastAsia="ar-SA"/>
        </w:rPr>
      </w:pPr>
      <w:r w:rsidRPr="005B62D9">
        <w:rPr>
          <w:sz w:val="22"/>
          <w:szCs w:val="22"/>
        </w:rPr>
        <w:t xml:space="preserve">В рамках исполнения </w:t>
      </w:r>
      <w:r w:rsidR="002A018A" w:rsidRPr="005B62D9">
        <w:rPr>
          <w:sz w:val="22"/>
          <w:szCs w:val="22"/>
        </w:rPr>
        <w:t>Договора</w:t>
      </w:r>
      <w:r w:rsidRPr="005B62D9">
        <w:rPr>
          <w:sz w:val="22"/>
          <w:szCs w:val="22"/>
        </w:rPr>
        <w:t xml:space="preserve"> </w:t>
      </w:r>
      <w:r w:rsidR="00AB40E0">
        <w:rPr>
          <w:sz w:val="22"/>
          <w:szCs w:val="22"/>
        </w:rPr>
        <w:t xml:space="preserve">№1 </w:t>
      </w:r>
      <w:r w:rsidR="00AB40E0" w:rsidRPr="00AB40E0">
        <w:rPr>
          <w:sz w:val="22"/>
          <w:szCs w:val="22"/>
        </w:rPr>
        <w:t>СО_017641</w:t>
      </w:r>
      <w:r w:rsidR="00F96B08">
        <w:rPr>
          <w:sz w:val="22"/>
          <w:szCs w:val="22"/>
        </w:rPr>
        <w:t>от 20.01.2026 г.</w:t>
      </w:r>
      <w:r w:rsidR="00EA0428" w:rsidRPr="005B62D9">
        <w:rPr>
          <w:sz w:val="22"/>
          <w:szCs w:val="22"/>
        </w:rPr>
        <w:t xml:space="preserve"> </w:t>
      </w:r>
      <w:r w:rsidR="009E3F8A" w:rsidRPr="001B1F83">
        <w:rPr>
          <w:bCs/>
          <w:sz w:val="22"/>
          <w:lang w:eastAsia="ar-SA"/>
        </w:rPr>
        <w:t>на оказание услуг по очистке и помывке витражей, мытье стен из MAX панелей, очистка и мытье потолочной рейки (ламели) здания «Аэровокзал», по очистке и помывке витражей Здания «ВИП-терминал», «Посадочная галерея с 10 телетрапами», «Интурист с транзитным залом» АО «Международный аэропорт Сочи».</w:t>
      </w:r>
      <w:r w:rsidR="005B62D9" w:rsidRPr="001B1F83">
        <w:rPr>
          <w:bCs/>
          <w:sz w:val="22"/>
          <w:szCs w:val="22"/>
        </w:rPr>
        <w:t xml:space="preserve"> </w:t>
      </w:r>
      <w:r w:rsidRPr="001B1F83">
        <w:rPr>
          <w:bCs/>
          <w:sz w:val="22"/>
          <w:szCs w:val="22"/>
        </w:rPr>
        <w:t xml:space="preserve">(далее – </w:t>
      </w:r>
      <w:r w:rsidR="002A018A" w:rsidRPr="001B1F83">
        <w:rPr>
          <w:bCs/>
          <w:sz w:val="22"/>
          <w:szCs w:val="22"/>
        </w:rPr>
        <w:t>Договор</w:t>
      </w:r>
      <w:r w:rsidRPr="001B1F83">
        <w:rPr>
          <w:bCs/>
          <w:sz w:val="22"/>
          <w:szCs w:val="22"/>
        </w:rPr>
        <w:t xml:space="preserve">) заключенный между </w:t>
      </w:r>
      <w:r w:rsidR="00525455" w:rsidRPr="001B1F83">
        <w:rPr>
          <w:bCs/>
          <w:color w:val="000000"/>
          <w:sz w:val="22"/>
          <w:szCs w:val="22"/>
          <w:lang w:eastAsia="ar-SA"/>
        </w:rPr>
        <w:t>Акционерным</w:t>
      </w:r>
      <w:r w:rsidR="00525455" w:rsidRPr="00525455">
        <w:rPr>
          <w:color w:val="000000"/>
          <w:sz w:val="22"/>
          <w:szCs w:val="22"/>
          <w:lang w:eastAsia="ar-SA"/>
        </w:rPr>
        <w:t xml:space="preserve"> общество</w:t>
      </w:r>
      <w:r w:rsidR="00525455">
        <w:rPr>
          <w:color w:val="000000"/>
          <w:sz w:val="22"/>
          <w:szCs w:val="22"/>
          <w:lang w:eastAsia="ar-SA"/>
        </w:rPr>
        <w:t>м</w:t>
      </w:r>
      <w:r w:rsidR="00525455" w:rsidRPr="00525455">
        <w:rPr>
          <w:color w:val="000000"/>
          <w:sz w:val="22"/>
          <w:szCs w:val="22"/>
          <w:lang w:eastAsia="ar-SA"/>
        </w:rPr>
        <w:t xml:space="preserve"> «Международный аэропорт Сочи», именуемое в дальнейшем «Заказчик», в лице директора управляющего Комарова Алексея Николаевича, действующего на основании доверенности  от 29.07.2025 г. № 180 с одной стороны, и Общество</w:t>
      </w:r>
      <w:r w:rsidR="00525455">
        <w:rPr>
          <w:color w:val="000000"/>
          <w:sz w:val="22"/>
          <w:szCs w:val="22"/>
          <w:lang w:eastAsia="ar-SA"/>
        </w:rPr>
        <w:t>м</w:t>
      </w:r>
      <w:r w:rsidR="00525455" w:rsidRPr="00525455">
        <w:rPr>
          <w:color w:val="000000"/>
          <w:sz w:val="22"/>
          <w:szCs w:val="22"/>
          <w:lang w:eastAsia="ar-SA"/>
        </w:rPr>
        <w:t xml:space="preserve"> с ограниченной ответственностью СКК «АВАНГАРД», именуемое в дальнейшем «Исполнитель», в лице</w:t>
      </w:r>
      <w:r w:rsidR="00525455" w:rsidRPr="00525455">
        <w:rPr>
          <w:sz w:val="22"/>
          <w:szCs w:val="22"/>
          <w:lang w:eastAsia="ar-SA"/>
        </w:rPr>
        <w:t xml:space="preserve"> </w:t>
      </w:r>
      <w:r w:rsidR="00525455" w:rsidRPr="00525455">
        <w:rPr>
          <w:sz w:val="22"/>
          <w:szCs w:val="22"/>
        </w:rPr>
        <w:t xml:space="preserve"> </w:t>
      </w:r>
      <w:r w:rsidR="00525455" w:rsidRPr="00525455">
        <w:rPr>
          <w:color w:val="000000"/>
          <w:sz w:val="22"/>
          <w:szCs w:val="22"/>
          <w:lang w:eastAsia="ar-SA"/>
        </w:rPr>
        <w:t>генерального директора Киселевой Екатерины Олеговны</w:t>
      </w:r>
      <w:r w:rsidR="00525455" w:rsidRPr="00525455">
        <w:rPr>
          <w:sz w:val="22"/>
          <w:szCs w:val="22"/>
          <w:lang w:eastAsia="ar-SA"/>
        </w:rPr>
        <w:t>, действующего на основании Устава, с другой стороны</w:t>
      </w:r>
      <w:r w:rsidR="00525455" w:rsidRPr="00525455">
        <w:rPr>
          <w:color w:val="000000"/>
          <w:sz w:val="22"/>
          <w:szCs w:val="22"/>
          <w:lang w:eastAsia="ar-SA"/>
        </w:rPr>
        <w:t>, вместе именуемые «Стороны</w:t>
      </w:r>
      <w:r w:rsidR="00525455">
        <w:rPr>
          <w:color w:val="000000"/>
          <w:sz w:val="22"/>
          <w:szCs w:val="22"/>
          <w:lang w:eastAsia="ar-SA"/>
        </w:rPr>
        <w:t>».</w:t>
      </w:r>
    </w:p>
    <w:p w14:paraId="0B8103CC" w14:textId="73F9EEF5" w:rsidR="00525455" w:rsidRDefault="00525455" w:rsidP="00525455">
      <w:pPr>
        <w:suppressAutoHyphens/>
        <w:autoSpaceDE w:val="0"/>
        <w:ind w:firstLine="709"/>
        <w:jc w:val="both"/>
        <w:rPr>
          <w:color w:val="000000"/>
          <w:sz w:val="22"/>
          <w:szCs w:val="22"/>
          <w:lang w:eastAsia="ar-SA"/>
        </w:rPr>
      </w:pPr>
    </w:p>
    <w:p w14:paraId="56513466" w14:textId="02B57219" w:rsidR="001B1F83" w:rsidRPr="00525455" w:rsidRDefault="001B1F83" w:rsidP="00525455">
      <w:pPr>
        <w:suppressAutoHyphens/>
        <w:autoSpaceDE w:val="0"/>
        <w:ind w:firstLine="709"/>
        <w:jc w:val="both"/>
        <w:rPr>
          <w:color w:val="000000"/>
          <w:sz w:val="22"/>
          <w:szCs w:val="22"/>
          <w:lang w:eastAsia="ar-SA"/>
        </w:rPr>
      </w:pPr>
    </w:p>
    <w:p w14:paraId="72DEF24D" w14:textId="2282BE2F" w:rsidR="002848DD" w:rsidRDefault="00DB5999" w:rsidP="00525455">
      <w:pPr>
        <w:tabs>
          <w:tab w:val="left" w:leader="underscore" w:pos="9360"/>
        </w:tabs>
        <w:spacing w:line="276" w:lineRule="auto"/>
        <w:ind w:left="-142"/>
        <w:jc w:val="center"/>
      </w:pPr>
      <w:r w:rsidRPr="005B62D9">
        <w:rPr>
          <w:b/>
          <w:bCs/>
        </w:rPr>
        <w:t>Прошу пр</w:t>
      </w:r>
      <w:r w:rsidR="00236678">
        <w:rPr>
          <w:b/>
          <w:bCs/>
        </w:rPr>
        <w:t>одлить</w:t>
      </w:r>
      <w:r w:rsidRPr="005B62D9">
        <w:rPr>
          <w:b/>
          <w:bCs/>
        </w:rPr>
        <w:t xml:space="preserve"> пропуск</w:t>
      </w:r>
      <w:r w:rsidR="00236678">
        <w:rPr>
          <w:b/>
          <w:bCs/>
        </w:rPr>
        <w:t xml:space="preserve"> до 2</w:t>
      </w:r>
      <w:r w:rsidR="008E69DD">
        <w:rPr>
          <w:b/>
          <w:bCs/>
        </w:rPr>
        <w:t>5</w:t>
      </w:r>
      <w:r w:rsidR="00236678">
        <w:rPr>
          <w:b/>
          <w:bCs/>
        </w:rPr>
        <w:t xml:space="preserve"> апреля 2026 г.</w:t>
      </w:r>
      <w:r w:rsidRPr="005B62D9">
        <w:rPr>
          <w:b/>
          <w:bCs/>
        </w:rPr>
        <w:t xml:space="preserve"> на объект следующих сотрудников</w:t>
      </w:r>
      <w:r w:rsidRPr="00DB5999">
        <w:t>:</w:t>
      </w:r>
    </w:p>
    <w:p w14:paraId="1A3DA63A" w14:textId="3A7B5294" w:rsidR="00164B1A" w:rsidRDefault="00164B1A" w:rsidP="002871FD">
      <w:pPr>
        <w:ind w:firstLine="709"/>
        <w:jc w:val="both"/>
      </w:pPr>
    </w:p>
    <w:p w14:paraId="281BC8FD" w14:textId="0DF26FFF" w:rsidR="000148D1" w:rsidRDefault="000148D1" w:rsidP="002871FD">
      <w:pPr>
        <w:ind w:firstLine="709"/>
        <w:jc w:val="both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49"/>
        <w:gridCol w:w="1904"/>
        <w:gridCol w:w="1553"/>
        <w:gridCol w:w="3638"/>
      </w:tblGrid>
      <w:tr w:rsidR="008003E7" w14:paraId="20FF6B2C" w14:textId="77777777" w:rsidTr="000803FF">
        <w:tc>
          <w:tcPr>
            <w:tcW w:w="2249" w:type="dxa"/>
          </w:tcPr>
          <w:p w14:paraId="5D0684EB" w14:textId="77777777" w:rsidR="008003E7" w:rsidRDefault="008003E7" w:rsidP="00CB56D1">
            <w:pPr>
              <w:jc w:val="both"/>
            </w:pPr>
            <w:r>
              <w:t>ФИО</w:t>
            </w:r>
          </w:p>
        </w:tc>
        <w:tc>
          <w:tcPr>
            <w:tcW w:w="1904" w:type="dxa"/>
          </w:tcPr>
          <w:p w14:paraId="5E2624C1" w14:textId="3D103754" w:rsidR="008003E7" w:rsidRDefault="008003E7" w:rsidP="00CB56D1">
            <w:pPr>
              <w:jc w:val="both"/>
            </w:pPr>
            <w:r>
              <w:t>Специальность</w:t>
            </w:r>
          </w:p>
        </w:tc>
        <w:tc>
          <w:tcPr>
            <w:tcW w:w="1553" w:type="dxa"/>
          </w:tcPr>
          <w:p w14:paraId="785CE3D7" w14:textId="77777777" w:rsidR="008003E7" w:rsidRDefault="008003E7" w:rsidP="00CB56D1">
            <w:pPr>
              <w:jc w:val="both"/>
            </w:pPr>
            <w:r>
              <w:t>Дата рождения</w:t>
            </w:r>
          </w:p>
        </w:tc>
        <w:tc>
          <w:tcPr>
            <w:tcW w:w="3638" w:type="dxa"/>
          </w:tcPr>
          <w:p w14:paraId="1E9DA63E" w14:textId="77777777" w:rsidR="008003E7" w:rsidRDefault="008003E7" w:rsidP="00CB56D1">
            <w:pPr>
              <w:jc w:val="both"/>
            </w:pPr>
            <w:r>
              <w:t>Паспортные данные</w:t>
            </w:r>
          </w:p>
        </w:tc>
      </w:tr>
      <w:tr w:rsidR="008003E7" w14:paraId="37248288" w14:textId="77777777" w:rsidTr="000803FF">
        <w:tc>
          <w:tcPr>
            <w:tcW w:w="2249" w:type="dxa"/>
          </w:tcPr>
          <w:p w14:paraId="01BF37E0" w14:textId="08984D11" w:rsidR="008003E7" w:rsidRPr="005B62D9" w:rsidRDefault="007D6BE7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Лапин Владимир Александрович</w:t>
            </w:r>
          </w:p>
        </w:tc>
        <w:tc>
          <w:tcPr>
            <w:tcW w:w="1904" w:type="dxa"/>
          </w:tcPr>
          <w:p w14:paraId="1FCF4B64" w14:textId="72351A8F" w:rsidR="008003E7" w:rsidRPr="005B62D9" w:rsidRDefault="007D6BE7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1553" w:type="dxa"/>
          </w:tcPr>
          <w:p w14:paraId="6E8C0BF3" w14:textId="5C48BA4F" w:rsidR="008003E7" w:rsidRPr="005B62D9" w:rsidRDefault="007D6BE7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12.03.1973</w:t>
            </w:r>
          </w:p>
        </w:tc>
        <w:tc>
          <w:tcPr>
            <w:tcW w:w="3638" w:type="dxa"/>
          </w:tcPr>
          <w:p w14:paraId="0DB36B35" w14:textId="55E3C1B2" w:rsidR="008003E7" w:rsidRPr="005B62D9" w:rsidRDefault="008003E7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выдан ГУ МВД России по </w:t>
            </w:r>
            <w:r w:rsidR="007D6BE7" w:rsidRPr="005B62D9">
              <w:rPr>
                <w:sz w:val="22"/>
                <w:szCs w:val="22"/>
              </w:rPr>
              <w:t>Краснодарскому краю</w:t>
            </w:r>
            <w:r w:rsidR="00525455">
              <w:rPr>
                <w:sz w:val="22"/>
                <w:szCs w:val="22"/>
              </w:rPr>
              <w:t xml:space="preserve"> 230-008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 w:rsidR="007D6BE7" w:rsidRPr="005B62D9">
              <w:rPr>
                <w:sz w:val="22"/>
                <w:szCs w:val="22"/>
              </w:rPr>
              <w:t>26</w:t>
            </w:r>
            <w:r w:rsidRPr="005B62D9">
              <w:rPr>
                <w:sz w:val="22"/>
                <w:szCs w:val="22"/>
              </w:rPr>
              <w:t>.0</w:t>
            </w:r>
            <w:r w:rsidR="007D6BE7" w:rsidRPr="005B62D9">
              <w:rPr>
                <w:sz w:val="22"/>
                <w:szCs w:val="22"/>
              </w:rPr>
              <w:t>3</w:t>
            </w:r>
            <w:r w:rsidRPr="005B62D9">
              <w:rPr>
                <w:sz w:val="22"/>
                <w:szCs w:val="22"/>
              </w:rPr>
              <w:t>.202</w:t>
            </w:r>
            <w:r w:rsidR="007D6BE7" w:rsidRPr="005B62D9">
              <w:rPr>
                <w:sz w:val="22"/>
                <w:szCs w:val="22"/>
              </w:rPr>
              <w:t>1</w:t>
            </w:r>
            <w:r w:rsidRPr="005B62D9">
              <w:rPr>
                <w:sz w:val="22"/>
                <w:szCs w:val="22"/>
              </w:rPr>
              <w:t xml:space="preserve">, серия </w:t>
            </w:r>
            <w:r w:rsidR="007D6BE7" w:rsidRPr="005B62D9">
              <w:rPr>
                <w:sz w:val="22"/>
                <w:szCs w:val="22"/>
              </w:rPr>
              <w:t>03</w:t>
            </w:r>
            <w:r w:rsidRPr="005B62D9">
              <w:rPr>
                <w:sz w:val="22"/>
                <w:szCs w:val="22"/>
              </w:rPr>
              <w:t xml:space="preserve"> 2</w:t>
            </w:r>
            <w:r w:rsidR="007D6BE7" w:rsidRPr="005B62D9">
              <w:rPr>
                <w:sz w:val="22"/>
                <w:szCs w:val="22"/>
              </w:rPr>
              <w:t>1</w:t>
            </w:r>
            <w:r w:rsidRPr="005B62D9">
              <w:rPr>
                <w:sz w:val="22"/>
                <w:szCs w:val="22"/>
              </w:rPr>
              <w:t xml:space="preserve"> номер </w:t>
            </w:r>
            <w:r w:rsidR="007D6BE7" w:rsidRPr="005B62D9">
              <w:rPr>
                <w:sz w:val="22"/>
                <w:szCs w:val="22"/>
              </w:rPr>
              <w:t>858420</w:t>
            </w:r>
          </w:p>
        </w:tc>
      </w:tr>
      <w:tr w:rsidR="005B62D9" w14:paraId="45FD567F" w14:textId="77777777" w:rsidTr="000803FF">
        <w:tc>
          <w:tcPr>
            <w:tcW w:w="2249" w:type="dxa"/>
          </w:tcPr>
          <w:p w14:paraId="6C809695" w14:textId="47C16E18" w:rsidR="005B62D9" w:rsidRPr="005B62D9" w:rsidRDefault="005B62D9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Разумовский Даниил Анатольевич</w:t>
            </w:r>
          </w:p>
        </w:tc>
        <w:tc>
          <w:tcPr>
            <w:tcW w:w="1904" w:type="dxa"/>
          </w:tcPr>
          <w:p w14:paraId="1C1DCB71" w14:textId="25FB94EB" w:rsidR="005B62D9" w:rsidRPr="005B62D9" w:rsidRDefault="005B62D9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промышленный альпинист</w:t>
            </w:r>
          </w:p>
        </w:tc>
        <w:tc>
          <w:tcPr>
            <w:tcW w:w="1553" w:type="dxa"/>
          </w:tcPr>
          <w:p w14:paraId="3E126486" w14:textId="16BE5767" w:rsidR="005B62D9" w:rsidRPr="005B62D9" w:rsidRDefault="005B62D9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14.07.2005</w:t>
            </w:r>
          </w:p>
        </w:tc>
        <w:tc>
          <w:tcPr>
            <w:tcW w:w="3638" w:type="dxa"/>
          </w:tcPr>
          <w:p w14:paraId="62A7448A" w14:textId="1F2BC17E" w:rsidR="005B62D9" w:rsidRPr="005B62D9" w:rsidRDefault="005B62D9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Паспорт РФ выдан ГУ МВД России по г. Москве 770-118, дата выдачи 05.08.2019, серия 45 19 номер 303383</w:t>
            </w:r>
          </w:p>
        </w:tc>
      </w:tr>
      <w:tr w:rsidR="005B62D9" w14:paraId="389D0EA0" w14:textId="77777777" w:rsidTr="000803FF">
        <w:tc>
          <w:tcPr>
            <w:tcW w:w="2249" w:type="dxa"/>
          </w:tcPr>
          <w:p w14:paraId="0EB070AE" w14:textId="6E6D916D" w:rsidR="005B62D9" w:rsidRPr="005B62D9" w:rsidRDefault="005B62D9" w:rsidP="005B62D9">
            <w:pPr>
              <w:rPr>
                <w:sz w:val="22"/>
                <w:szCs w:val="22"/>
              </w:rPr>
            </w:pPr>
            <w:bookmarkStart w:id="1" w:name="_Hlk202525963"/>
            <w:r w:rsidRPr="005B62D9">
              <w:rPr>
                <w:sz w:val="22"/>
                <w:szCs w:val="22"/>
              </w:rPr>
              <w:t>Антуфьев Евгений Юрьевич</w:t>
            </w:r>
          </w:p>
        </w:tc>
        <w:tc>
          <w:tcPr>
            <w:tcW w:w="1904" w:type="dxa"/>
          </w:tcPr>
          <w:p w14:paraId="21DF6B73" w14:textId="11BCBB51" w:rsidR="005B62D9" w:rsidRPr="005B62D9" w:rsidRDefault="005B62D9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промышленный альпинист</w:t>
            </w:r>
          </w:p>
        </w:tc>
        <w:tc>
          <w:tcPr>
            <w:tcW w:w="1553" w:type="dxa"/>
          </w:tcPr>
          <w:p w14:paraId="1329E303" w14:textId="0E95A015" w:rsidR="005B62D9" w:rsidRPr="005B62D9" w:rsidRDefault="005B62D9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07.10.1982</w:t>
            </w:r>
          </w:p>
        </w:tc>
        <w:tc>
          <w:tcPr>
            <w:tcW w:w="3638" w:type="dxa"/>
          </w:tcPr>
          <w:p w14:paraId="27E6C1DD" w14:textId="77777777" w:rsidR="005B62D9" w:rsidRDefault="005B62D9" w:rsidP="005B62D9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>Паспорт РФ выдан 500-233 ТП № 8 МРО УФМС России по г. МО в ГО Подольск, дата выдачи 09.09.2014, серия 46 14 номер 606467</w:t>
            </w:r>
          </w:p>
          <w:p w14:paraId="7A879D97" w14:textId="77777777" w:rsidR="001B1F83" w:rsidRDefault="001B1F83" w:rsidP="005B62D9">
            <w:pPr>
              <w:rPr>
                <w:sz w:val="22"/>
                <w:szCs w:val="22"/>
              </w:rPr>
            </w:pPr>
          </w:p>
          <w:p w14:paraId="48F6A176" w14:textId="5AA802FD" w:rsidR="001B1F83" w:rsidRPr="005B62D9" w:rsidRDefault="001B1F83" w:rsidP="005B62D9">
            <w:pPr>
              <w:rPr>
                <w:sz w:val="22"/>
                <w:szCs w:val="22"/>
              </w:rPr>
            </w:pPr>
          </w:p>
        </w:tc>
      </w:tr>
      <w:tr w:rsidR="00236678" w14:paraId="3D76F0B5" w14:textId="77777777" w:rsidTr="000803FF"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74768" w14:textId="03E8812E" w:rsidR="00236678" w:rsidRPr="005B62D9" w:rsidRDefault="00236678" w:rsidP="002366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Свиридок Богдан Владиславович</w:t>
            </w:r>
          </w:p>
        </w:tc>
        <w:tc>
          <w:tcPr>
            <w:tcW w:w="1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2B2BEE" w14:textId="50789086" w:rsidR="00236678" w:rsidRPr="005B62D9" w:rsidRDefault="00236678" w:rsidP="00236678">
            <w:pPr>
              <w:rPr>
                <w:sz w:val="22"/>
                <w:szCs w:val="22"/>
              </w:rPr>
            </w:pPr>
            <w:r w:rsidRPr="00CC2980">
              <w:rPr>
                <w:sz w:val="22"/>
                <w:szCs w:val="22"/>
              </w:rPr>
              <w:t>Мойщи</w:t>
            </w:r>
            <w:r>
              <w:rPr>
                <w:sz w:val="22"/>
                <w:szCs w:val="22"/>
              </w:rPr>
              <w:t>к</w:t>
            </w:r>
            <w:r w:rsidRPr="00CC2980">
              <w:rPr>
                <w:sz w:val="22"/>
                <w:szCs w:val="22"/>
              </w:rPr>
              <w:t xml:space="preserve"> окон</w:t>
            </w:r>
          </w:p>
        </w:tc>
        <w:tc>
          <w:tcPr>
            <w:tcW w:w="15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4150C8" w14:textId="7C1EF212" w:rsidR="00236678" w:rsidRPr="005B62D9" w:rsidRDefault="00236678" w:rsidP="002366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12.09.2003</w:t>
            </w:r>
          </w:p>
        </w:tc>
        <w:tc>
          <w:tcPr>
            <w:tcW w:w="3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C4E44C" w14:textId="1C0E9B80" w:rsidR="00236678" w:rsidRPr="005B62D9" w:rsidRDefault="00236678" w:rsidP="00236678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выдан </w:t>
            </w:r>
            <w:r>
              <w:rPr>
                <w:sz w:val="22"/>
                <w:szCs w:val="22"/>
              </w:rPr>
              <w:t>УМВД по Архангельской области 290-001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>
              <w:rPr>
                <w:sz w:val="22"/>
                <w:szCs w:val="22"/>
              </w:rPr>
              <w:t>02.12.2023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>11 23</w:t>
            </w:r>
            <w:r w:rsidRPr="005B62D9">
              <w:rPr>
                <w:sz w:val="22"/>
                <w:szCs w:val="22"/>
              </w:rPr>
              <w:t xml:space="preserve"> номер </w:t>
            </w:r>
            <w:r>
              <w:rPr>
                <w:sz w:val="22"/>
                <w:szCs w:val="22"/>
              </w:rPr>
              <w:t>506364</w:t>
            </w:r>
          </w:p>
        </w:tc>
      </w:tr>
      <w:tr w:rsidR="00236678" w14:paraId="58B87544" w14:textId="77777777" w:rsidTr="000803FF"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BD735A" w14:textId="075016F6" w:rsidR="00236678" w:rsidRPr="005B62D9" w:rsidRDefault="00236678" w:rsidP="002366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Бычин Иван Сергеевич</w:t>
            </w:r>
          </w:p>
        </w:tc>
        <w:tc>
          <w:tcPr>
            <w:tcW w:w="1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F22B5" w14:textId="268D8B2C" w:rsidR="00236678" w:rsidRPr="005B62D9" w:rsidRDefault="00236678" w:rsidP="002366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Мойщик окон</w:t>
            </w:r>
          </w:p>
        </w:tc>
        <w:tc>
          <w:tcPr>
            <w:tcW w:w="15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E33985" w14:textId="1F20EC7B" w:rsidR="00236678" w:rsidRPr="005B62D9" w:rsidRDefault="00236678" w:rsidP="002366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26.03.2003</w:t>
            </w:r>
          </w:p>
        </w:tc>
        <w:tc>
          <w:tcPr>
            <w:tcW w:w="3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226CE6" w14:textId="4D1CE7D3" w:rsidR="00236678" w:rsidRPr="005B62D9" w:rsidRDefault="00236678" w:rsidP="00236678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выдан </w:t>
            </w:r>
            <w:r>
              <w:rPr>
                <w:sz w:val="22"/>
                <w:szCs w:val="22"/>
              </w:rPr>
              <w:t>У</w:t>
            </w:r>
            <w:r w:rsidRPr="005B62D9">
              <w:rPr>
                <w:sz w:val="22"/>
                <w:szCs w:val="22"/>
              </w:rPr>
              <w:t xml:space="preserve">МВД России по </w:t>
            </w:r>
            <w:r>
              <w:rPr>
                <w:sz w:val="22"/>
                <w:szCs w:val="22"/>
              </w:rPr>
              <w:t>Белгородской области 310-005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>
              <w:rPr>
                <w:sz w:val="22"/>
                <w:szCs w:val="22"/>
              </w:rPr>
              <w:t>18.12.2024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 xml:space="preserve">14 24 </w:t>
            </w:r>
            <w:r w:rsidRPr="005B62D9">
              <w:rPr>
                <w:sz w:val="22"/>
                <w:szCs w:val="22"/>
              </w:rPr>
              <w:t xml:space="preserve">номер </w:t>
            </w:r>
            <w:r>
              <w:rPr>
                <w:sz w:val="22"/>
                <w:szCs w:val="22"/>
              </w:rPr>
              <w:t>217295</w:t>
            </w:r>
          </w:p>
        </w:tc>
      </w:tr>
      <w:tr w:rsidR="00236678" w14:paraId="08B44C11" w14:textId="77777777" w:rsidTr="000803FF"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12F6A3" w14:textId="68F66BE2" w:rsidR="00236678" w:rsidRPr="005B62D9" w:rsidRDefault="00236678" w:rsidP="002366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Кузнецов Игорь Валерьевич</w:t>
            </w:r>
          </w:p>
        </w:tc>
        <w:tc>
          <w:tcPr>
            <w:tcW w:w="1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CADAB" w14:textId="50959BF6" w:rsidR="00236678" w:rsidRPr="005B62D9" w:rsidRDefault="00236678" w:rsidP="00236678">
            <w:pPr>
              <w:rPr>
                <w:sz w:val="22"/>
                <w:szCs w:val="22"/>
              </w:rPr>
            </w:pPr>
            <w:r w:rsidRPr="00CC2980">
              <w:rPr>
                <w:sz w:val="22"/>
                <w:szCs w:val="22"/>
              </w:rPr>
              <w:t>Мойщица окон</w:t>
            </w:r>
          </w:p>
        </w:tc>
        <w:tc>
          <w:tcPr>
            <w:tcW w:w="15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EF6CE3" w14:textId="168D0490" w:rsidR="00236678" w:rsidRPr="005B62D9" w:rsidRDefault="00236678" w:rsidP="002366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31.01.2003</w:t>
            </w:r>
          </w:p>
        </w:tc>
        <w:tc>
          <w:tcPr>
            <w:tcW w:w="3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10C5F" w14:textId="3AF4B3C6" w:rsidR="00236678" w:rsidRPr="005B62D9" w:rsidRDefault="00236678" w:rsidP="00236678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выдан </w:t>
            </w:r>
            <w:r>
              <w:rPr>
                <w:sz w:val="22"/>
                <w:szCs w:val="22"/>
              </w:rPr>
              <w:t>ГУ МВД России по г. Санкт-Петербург 470-001 д</w:t>
            </w:r>
            <w:r w:rsidRPr="005B62D9">
              <w:rPr>
                <w:sz w:val="22"/>
                <w:szCs w:val="22"/>
              </w:rPr>
              <w:t xml:space="preserve">ата выдачи </w:t>
            </w:r>
            <w:r>
              <w:rPr>
                <w:sz w:val="22"/>
                <w:szCs w:val="22"/>
              </w:rPr>
              <w:t>06.06.2023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>41 23</w:t>
            </w:r>
            <w:r w:rsidRPr="005B62D9">
              <w:rPr>
                <w:sz w:val="22"/>
                <w:szCs w:val="22"/>
              </w:rPr>
              <w:t xml:space="preserve"> номер </w:t>
            </w:r>
            <w:r>
              <w:rPr>
                <w:sz w:val="22"/>
                <w:szCs w:val="22"/>
              </w:rPr>
              <w:t>360649</w:t>
            </w:r>
          </w:p>
        </w:tc>
      </w:tr>
      <w:tr w:rsidR="00236678" w:rsidRPr="005B62D9" w14:paraId="6394EFEC" w14:textId="77777777" w:rsidTr="00443756">
        <w:tc>
          <w:tcPr>
            <w:tcW w:w="2249" w:type="dxa"/>
          </w:tcPr>
          <w:p w14:paraId="254E0073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Давыдова Жанна Васильевна</w:t>
            </w:r>
          </w:p>
        </w:tc>
        <w:tc>
          <w:tcPr>
            <w:tcW w:w="1904" w:type="dxa"/>
          </w:tcPr>
          <w:p w14:paraId="3C740103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Мойщица окон</w:t>
            </w:r>
          </w:p>
        </w:tc>
        <w:tc>
          <w:tcPr>
            <w:tcW w:w="1553" w:type="dxa"/>
          </w:tcPr>
          <w:p w14:paraId="4957A3A2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08.11.1989</w:t>
            </w:r>
          </w:p>
        </w:tc>
        <w:tc>
          <w:tcPr>
            <w:tcW w:w="3638" w:type="dxa"/>
          </w:tcPr>
          <w:p w14:paraId="422D6BFF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выдан </w:t>
            </w:r>
            <w:r>
              <w:rPr>
                <w:sz w:val="22"/>
                <w:szCs w:val="22"/>
              </w:rPr>
              <w:t xml:space="preserve">ГУ </w:t>
            </w:r>
            <w:r w:rsidRPr="005B62D9">
              <w:rPr>
                <w:sz w:val="22"/>
                <w:szCs w:val="22"/>
              </w:rPr>
              <w:t>МВД</w:t>
            </w:r>
            <w:r>
              <w:rPr>
                <w:sz w:val="22"/>
                <w:szCs w:val="22"/>
              </w:rPr>
              <w:t xml:space="preserve"> </w:t>
            </w:r>
            <w:r w:rsidRPr="005B62D9">
              <w:rPr>
                <w:sz w:val="22"/>
                <w:szCs w:val="22"/>
              </w:rPr>
              <w:t xml:space="preserve">России по </w:t>
            </w:r>
            <w:r>
              <w:rPr>
                <w:sz w:val="22"/>
                <w:szCs w:val="22"/>
              </w:rPr>
              <w:t>Ростовской области 610-009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>
              <w:rPr>
                <w:sz w:val="22"/>
                <w:szCs w:val="22"/>
              </w:rPr>
              <w:t>04.05.2021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 xml:space="preserve">60 21 </w:t>
            </w:r>
            <w:r w:rsidRPr="005B62D9">
              <w:rPr>
                <w:sz w:val="22"/>
                <w:szCs w:val="22"/>
              </w:rPr>
              <w:t xml:space="preserve">номер </w:t>
            </w:r>
            <w:r>
              <w:rPr>
                <w:sz w:val="22"/>
                <w:szCs w:val="22"/>
              </w:rPr>
              <w:t>308356</w:t>
            </w:r>
          </w:p>
        </w:tc>
      </w:tr>
      <w:tr w:rsidR="00236678" w:rsidRPr="005B62D9" w14:paraId="5F6CD263" w14:textId="77777777" w:rsidTr="00443756">
        <w:tc>
          <w:tcPr>
            <w:tcW w:w="2249" w:type="dxa"/>
          </w:tcPr>
          <w:p w14:paraId="63C52C37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 Виталий Алексеевич</w:t>
            </w:r>
          </w:p>
        </w:tc>
        <w:tc>
          <w:tcPr>
            <w:tcW w:w="1904" w:type="dxa"/>
          </w:tcPr>
          <w:p w14:paraId="1E3E2102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 w:rsidRPr="00CC2980">
              <w:rPr>
                <w:sz w:val="22"/>
                <w:szCs w:val="22"/>
              </w:rPr>
              <w:t>Мойщи</w:t>
            </w:r>
            <w:r>
              <w:rPr>
                <w:sz w:val="22"/>
                <w:szCs w:val="22"/>
              </w:rPr>
              <w:t>к</w:t>
            </w:r>
            <w:r w:rsidRPr="00CC2980">
              <w:rPr>
                <w:sz w:val="22"/>
                <w:szCs w:val="22"/>
              </w:rPr>
              <w:t xml:space="preserve"> окон</w:t>
            </w:r>
          </w:p>
        </w:tc>
        <w:tc>
          <w:tcPr>
            <w:tcW w:w="1553" w:type="dxa"/>
          </w:tcPr>
          <w:p w14:paraId="50851A33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15.03.2002</w:t>
            </w:r>
          </w:p>
        </w:tc>
        <w:tc>
          <w:tcPr>
            <w:tcW w:w="3638" w:type="dxa"/>
          </w:tcPr>
          <w:p w14:paraId="1D4AF384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выдан </w:t>
            </w:r>
            <w:r>
              <w:rPr>
                <w:sz w:val="22"/>
                <w:szCs w:val="22"/>
              </w:rPr>
              <w:t>ГУ МВД по г. Москве 770-009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>
              <w:rPr>
                <w:sz w:val="22"/>
                <w:szCs w:val="22"/>
              </w:rPr>
              <w:t>22.08.2022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>45 23</w:t>
            </w:r>
            <w:r w:rsidRPr="005B62D9">
              <w:rPr>
                <w:sz w:val="22"/>
                <w:szCs w:val="22"/>
              </w:rPr>
              <w:t xml:space="preserve"> номер </w:t>
            </w:r>
            <w:r>
              <w:rPr>
                <w:sz w:val="22"/>
                <w:szCs w:val="22"/>
              </w:rPr>
              <w:t>069063</w:t>
            </w:r>
          </w:p>
        </w:tc>
      </w:tr>
      <w:tr w:rsidR="00236678" w:rsidRPr="005B62D9" w14:paraId="423B3BB2" w14:textId="77777777" w:rsidTr="00443756">
        <w:tc>
          <w:tcPr>
            <w:tcW w:w="2249" w:type="dxa"/>
          </w:tcPr>
          <w:p w14:paraId="6CD00C15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Петрусенко Роман Сергеевич</w:t>
            </w:r>
          </w:p>
        </w:tc>
        <w:tc>
          <w:tcPr>
            <w:tcW w:w="1904" w:type="dxa"/>
          </w:tcPr>
          <w:p w14:paraId="046C85F5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 w:rsidRPr="00CC2980">
              <w:rPr>
                <w:sz w:val="22"/>
                <w:szCs w:val="22"/>
              </w:rPr>
              <w:t>Мойщи</w:t>
            </w:r>
            <w:r>
              <w:rPr>
                <w:sz w:val="22"/>
                <w:szCs w:val="22"/>
              </w:rPr>
              <w:t>к</w:t>
            </w:r>
            <w:r w:rsidRPr="00CC2980">
              <w:rPr>
                <w:sz w:val="22"/>
                <w:szCs w:val="22"/>
              </w:rPr>
              <w:t xml:space="preserve"> окон</w:t>
            </w:r>
          </w:p>
        </w:tc>
        <w:tc>
          <w:tcPr>
            <w:tcW w:w="1553" w:type="dxa"/>
          </w:tcPr>
          <w:p w14:paraId="525BB316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10.12.1989</w:t>
            </w:r>
          </w:p>
        </w:tc>
        <w:tc>
          <w:tcPr>
            <w:tcW w:w="3638" w:type="dxa"/>
          </w:tcPr>
          <w:p w14:paraId="22F23DD8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</w:t>
            </w:r>
            <w:r>
              <w:rPr>
                <w:sz w:val="22"/>
                <w:szCs w:val="22"/>
              </w:rPr>
              <w:t>выдан О УФМС России по Кемеровской области в г. Междуреченск 420-022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>
              <w:rPr>
                <w:sz w:val="22"/>
                <w:szCs w:val="22"/>
              </w:rPr>
              <w:t>11.01.2010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 xml:space="preserve">32 09 </w:t>
            </w:r>
            <w:r w:rsidRPr="005B62D9">
              <w:rPr>
                <w:sz w:val="22"/>
                <w:szCs w:val="22"/>
              </w:rPr>
              <w:t xml:space="preserve">номер </w:t>
            </w:r>
            <w:r>
              <w:rPr>
                <w:sz w:val="22"/>
                <w:szCs w:val="22"/>
              </w:rPr>
              <w:t>754477</w:t>
            </w:r>
          </w:p>
        </w:tc>
      </w:tr>
      <w:tr w:rsidR="00236678" w:rsidRPr="005B62D9" w14:paraId="0D5BFB5F" w14:textId="77777777" w:rsidTr="00443756">
        <w:tc>
          <w:tcPr>
            <w:tcW w:w="2249" w:type="dxa"/>
          </w:tcPr>
          <w:p w14:paraId="756DE64A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Петухов Александр Сергеевич</w:t>
            </w:r>
          </w:p>
        </w:tc>
        <w:tc>
          <w:tcPr>
            <w:tcW w:w="1904" w:type="dxa"/>
          </w:tcPr>
          <w:p w14:paraId="1428A1CB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Мойщик окон</w:t>
            </w:r>
          </w:p>
        </w:tc>
        <w:tc>
          <w:tcPr>
            <w:tcW w:w="1553" w:type="dxa"/>
          </w:tcPr>
          <w:p w14:paraId="75D3946D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29.08.1995</w:t>
            </w:r>
          </w:p>
        </w:tc>
        <w:tc>
          <w:tcPr>
            <w:tcW w:w="3638" w:type="dxa"/>
          </w:tcPr>
          <w:p w14:paraId="50F215D4" w14:textId="77777777" w:rsidR="00236678" w:rsidRDefault="00236678" w:rsidP="00443756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выдан </w:t>
            </w:r>
            <w:r>
              <w:rPr>
                <w:sz w:val="22"/>
                <w:szCs w:val="22"/>
              </w:rPr>
              <w:t>О УФМС России по Республике Башкортостан в Дуванском р-не 020-042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>
              <w:rPr>
                <w:sz w:val="22"/>
                <w:szCs w:val="22"/>
              </w:rPr>
              <w:t>14.10.2015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>80 15</w:t>
            </w:r>
            <w:r w:rsidRPr="005B62D9">
              <w:rPr>
                <w:sz w:val="22"/>
                <w:szCs w:val="22"/>
              </w:rPr>
              <w:t xml:space="preserve"> номер </w:t>
            </w:r>
            <w:r>
              <w:rPr>
                <w:sz w:val="22"/>
                <w:szCs w:val="22"/>
              </w:rPr>
              <w:t>247671</w:t>
            </w:r>
          </w:p>
          <w:p w14:paraId="723C4625" w14:textId="77777777" w:rsidR="00236678" w:rsidRPr="005B62D9" w:rsidRDefault="00236678" w:rsidP="00443756">
            <w:pPr>
              <w:rPr>
                <w:sz w:val="22"/>
                <w:szCs w:val="22"/>
              </w:rPr>
            </w:pPr>
          </w:p>
        </w:tc>
      </w:tr>
      <w:tr w:rsidR="00236678" w:rsidRPr="005B62D9" w14:paraId="686EF058" w14:textId="77777777" w:rsidTr="00443756">
        <w:tc>
          <w:tcPr>
            <w:tcW w:w="2249" w:type="dxa"/>
          </w:tcPr>
          <w:p w14:paraId="1CC71DCB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Юртаев Илья Владимирович</w:t>
            </w:r>
          </w:p>
        </w:tc>
        <w:tc>
          <w:tcPr>
            <w:tcW w:w="1904" w:type="dxa"/>
          </w:tcPr>
          <w:p w14:paraId="1DCEA3A7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Мойщик окон</w:t>
            </w:r>
          </w:p>
        </w:tc>
        <w:tc>
          <w:tcPr>
            <w:tcW w:w="1553" w:type="dxa"/>
          </w:tcPr>
          <w:p w14:paraId="1B690C45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22.04.1982</w:t>
            </w:r>
          </w:p>
        </w:tc>
        <w:tc>
          <w:tcPr>
            <w:tcW w:w="3638" w:type="dxa"/>
          </w:tcPr>
          <w:p w14:paraId="28087B4D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</w:t>
            </w:r>
            <w:r>
              <w:rPr>
                <w:sz w:val="22"/>
                <w:szCs w:val="22"/>
              </w:rPr>
              <w:t>О УФМС России по Республике Башкортостан в гор. Октябрьский 020-021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>
              <w:rPr>
                <w:sz w:val="22"/>
                <w:szCs w:val="22"/>
              </w:rPr>
              <w:t>02.11.2011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 xml:space="preserve">80 11 </w:t>
            </w:r>
            <w:r w:rsidRPr="005B62D9">
              <w:rPr>
                <w:sz w:val="22"/>
                <w:szCs w:val="22"/>
              </w:rPr>
              <w:t xml:space="preserve">номер </w:t>
            </w:r>
            <w:r>
              <w:rPr>
                <w:sz w:val="22"/>
                <w:szCs w:val="22"/>
              </w:rPr>
              <w:t>408174</w:t>
            </w:r>
          </w:p>
        </w:tc>
      </w:tr>
      <w:tr w:rsidR="00236678" w:rsidRPr="005B62D9" w14:paraId="23135F0E" w14:textId="77777777" w:rsidTr="00443756">
        <w:tc>
          <w:tcPr>
            <w:tcW w:w="2249" w:type="dxa"/>
          </w:tcPr>
          <w:p w14:paraId="030742BA" w14:textId="77777777" w:rsidR="00236678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Сафиуллин Азамат Уралович</w:t>
            </w:r>
          </w:p>
        </w:tc>
        <w:tc>
          <w:tcPr>
            <w:tcW w:w="1904" w:type="dxa"/>
          </w:tcPr>
          <w:p w14:paraId="48979C7B" w14:textId="77777777" w:rsidR="00236678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Мойщик окон</w:t>
            </w:r>
          </w:p>
        </w:tc>
        <w:tc>
          <w:tcPr>
            <w:tcW w:w="1553" w:type="dxa"/>
          </w:tcPr>
          <w:p w14:paraId="7B5AFC64" w14:textId="77777777" w:rsidR="00236678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14.12.1998</w:t>
            </w:r>
          </w:p>
        </w:tc>
        <w:tc>
          <w:tcPr>
            <w:tcW w:w="3638" w:type="dxa"/>
          </w:tcPr>
          <w:p w14:paraId="6C9173C6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</w:t>
            </w:r>
            <w:r>
              <w:rPr>
                <w:sz w:val="22"/>
                <w:szCs w:val="22"/>
              </w:rPr>
              <w:t>МВД по Республике Башкортостан 020-019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>
              <w:rPr>
                <w:sz w:val="22"/>
                <w:szCs w:val="22"/>
              </w:rPr>
              <w:t>26.12.2018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 xml:space="preserve">80 18 </w:t>
            </w:r>
            <w:r w:rsidRPr="005B62D9">
              <w:rPr>
                <w:sz w:val="22"/>
                <w:szCs w:val="22"/>
              </w:rPr>
              <w:t xml:space="preserve">номер </w:t>
            </w:r>
            <w:r>
              <w:rPr>
                <w:sz w:val="22"/>
                <w:szCs w:val="22"/>
              </w:rPr>
              <w:t>875109</w:t>
            </w:r>
          </w:p>
        </w:tc>
      </w:tr>
      <w:tr w:rsidR="00236678" w:rsidRPr="005B62D9" w14:paraId="3062B408" w14:textId="77777777" w:rsidTr="00443756">
        <w:tc>
          <w:tcPr>
            <w:tcW w:w="2249" w:type="dxa"/>
          </w:tcPr>
          <w:p w14:paraId="0D101B41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Бережной Юрий Андреевич</w:t>
            </w:r>
          </w:p>
        </w:tc>
        <w:tc>
          <w:tcPr>
            <w:tcW w:w="1904" w:type="dxa"/>
          </w:tcPr>
          <w:p w14:paraId="3DF23A2C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Мойщик окон</w:t>
            </w:r>
          </w:p>
        </w:tc>
        <w:tc>
          <w:tcPr>
            <w:tcW w:w="1553" w:type="dxa"/>
          </w:tcPr>
          <w:p w14:paraId="10AE6E3F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29.11.2000</w:t>
            </w:r>
          </w:p>
        </w:tc>
        <w:tc>
          <w:tcPr>
            <w:tcW w:w="3638" w:type="dxa"/>
          </w:tcPr>
          <w:p w14:paraId="0EC82C93" w14:textId="77777777" w:rsidR="00236678" w:rsidRPr="005B62D9" w:rsidRDefault="00236678" w:rsidP="00443756">
            <w:pPr>
              <w:rPr>
                <w:sz w:val="22"/>
                <w:szCs w:val="22"/>
              </w:rPr>
            </w:pPr>
            <w:r w:rsidRPr="005B62D9">
              <w:rPr>
                <w:sz w:val="22"/>
                <w:szCs w:val="22"/>
              </w:rPr>
              <w:t xml:space="preserve">Паспорт РФ выдан </w:t>
            </w:r>
            <w:r>
              <w:rPr>
                <w:sz w:val="22"/>
                <w:szCs w:val="22"/>
              </w:rPr>
              <w:t>У</w:t>
            </w:r>
            <w:r w:rsidRPr="005B62D9">
              <w:rPr>
                <w:sz w:val="22"/>
                <w:szCs w:val="22"/>
              </w:rPr>
              <w:t xml:space="preserve">МВД России по </w:t>
            </w:r>
            <w:r>
              <w:rPr>
                <w:sz w:val="22"/>
                <w:szCs w:val="22"/>
              </w:rPr>
              <w:t>Тульской области 710-023</w:t>
            </w:r>
            <w:r w:rsidRPr="005B62D9">
              <w:rPr>
                <w:sz w:val="22"/>
                <w:szCs w:val="22"/>
              </w:rPr>
              <w:t xml:space="preserve">, дата выдачи </w:t>
            </w:r>
            <w:r>
              <w:rPr>
                <w:sz w:val="22"/>
                <w:szCs w:val="22"/>
              </w:rPr>
              <w:t>15.12.2020</w:t>
            </w:r>
            <w:r w:rsidRPr="005B62D9">
              <w:rPr>
                <w:sz w:val="22"/>
                <w:szCs w:val="22"/>
              </w:rPr>
              <w:t xml:space="preserve">, серия </w:t>
            </w:r>
            <w:r>
              <w:rPr>
                <w:sz w:val="22"/>
                <w:szCs w:val="22"/>
              </w:rPr>
              <w:t xml:space="preserve">70 20 </w:t>
            </w:r>
            <w:r w:rsidRPr="005B62D9">
              <w:rPr>
                <w:sz w:val="22"/>
                <w:szCs w:val="22"/>
              </w:rPr>
              <w:t xml:space="preserve">номер </w:t>
            </w:r>
            <w:r>
              <w:rPr>
                <w:sz w:val="22"/>
                <w:szCs w:val="22"/>
              </w:rPr>
              <w:t>998364</w:t>
            </w:r>
          </w:p>
        </w:tc>
      </w:tr>
      <w:bookmarkEnd w:id="1"/>
    </w:tbl>
    <w:p w14:paraId="17B9444E" w14:textId="49F7B7CA" w:rsidR="004B5431" w:rsidRDefault="004B5431" w:rsidP="00582389">
      <w:pPr>
        <w:overflowPunct w:val="0"/>
        <w:autoSpaceDE w:val="0"/>
        <w:autoSpaceDN w:val="0"/>
        <w:adjustRightInd w:val="0"/>
        <w:jc w:val="both"/>
      </w:pPr>
    </w:p>
    <w:p w14:paraId="0BD0BD2B" w14:textId="4C10D7A6" w:rsidR="004B5431" w:rsidRDefault="004B5431" w:rsidP="00582389">
      <w:pPr>
        <w:overflowPunct w:val="0"/>
        <w:autoSpaceDE w:val="0"/>
        <w:autoSpaceDN w:val="0"/>
        <w:adjustRightInd w:val="0"/>
        <w:jc w:val="both"/>
      </w:pPr>
    </w:p>
    <w:p w14:paraId="3732D43B" w14:textId="058E26A2" w:rsidR="001B1F83" w:rsidRDefault="001B1F83" w:rsidP="00582389">
      <w:pPr>
        <w:overflowPunct w:val="0"/>
        <w:autoSpaceDE w:val="0"/>
        <w:autoSpaceDN w:val="0"/>
        <w:adjustRightInd w:val="0"/>
        <w:jc w:val="both"/>
      </w:pPr>
    </w:p>
    <w:p w14:paraId="33D62E2A" w14:textId="396CB67F" w:rsidR="001B1F83" w:rsidRDefault="00C675DE" w:rsidP="00582389">
      <w:pPr>
        <w:overflowPunct w:val="0"/>
        <w:autoSpaceDE w:val="0"/>
        <w:autoSpaceDN w:val="0"/>
        <w:adjustRightInd w:val="0"/>
        <w:jc w:val="both"/>
      </w:pPr>
      <w:r>
        <w:rPr>
          <w:b/>
          <w:noProof/>
          <w:color w:val="000000"/>
          <w:lang w:val="x-none" w:eastAsia="x-none"/>
        </w:rPr>
        <w:drawing>
          <wp:anchor distT="0" distB="0" distL="114300" distR="114300" simplePos="0" relativeHeight="251658240" behindDoc="0" locked="0" layoutInCell="1" allowOverlap="1" wp14:anchorId="60782280" wp14:editId="65622E7D">
            <wp:simplePos x="0" y="0"/>
            <wp:positionH relativeFrom="margin">
              <wp:align>center</wp:align>
            </wp:positionH>
            <wp:positionV relativeFrom="paragraph">
              <wp:posOffset>43180</wp:posOffset>
            </wp:positionV>
            <wp:extent cx="1587561" cy="1618926"/>
            <wp:effectExtent l="0" t="0" r="0" b="0"/>
            <wp:wrapNone/>
            <wp:docPr id="423710193" name="Рисунок 1" descr="Изображение выглядит как круг, Шрифт, логотип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0193" name="Рисунок 1" descr="Изображение выглядит как круг, Шрифт, логотип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61" cy="1618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E2902" w14:textId="40EB3684" w:rsidR="001B1F83" w:rsidRDefault="001B1F83" w:rsidP="00582389">
      <w:pPr>
        <w:overflowPunct w:val="0"/>
        <w:autoSpaceDE w:val="0"/>
        <w:autoSpaceDN w:val="0"/>
        <w:adjustRightInd w:val="0"/>
        <w:jc w:val="both"/>
      </w:pPr>
    </w:p>
    <w:p w14:paraId="106EF869" w14:textId="5600694D" w:rsidR="00900E67" w:rsidRPr="00582389" w:rsidRDefault="004E7391" w:rsidP="00582389">
      <w:pPr>
        <w:overflowPunct w:val="0"/>
        <w:autoSpaceDE w:val="0"/>
        <w:autoSpaceDN w:val="0"/>
        <w:adjustRightInd w:val="0"/>
        <w:jc w:val="both"/>
      </w:pPr>
      <w:r>
        <w:t>Генеральный директор</w:t>
      </w:r>
      <w:r w:rsidRPr="00F36DA7">
        <w:tab/>
      </w:r>
      <w:r w:rsidRPr="00F36DA7">
        <w:tab/>
      </w:r>
      <w:r w:rsidRPr="00F36DA7">
        <w:tab/>
      </w:r>
      <w:r w:rsidRPr="00F36DA7">
        <w:tab/>
      </w:r>
      <w:r w:rsidRPr="00F36DA7">
        <w:tab/>
      </w:r>
      <w:r>
        <w:t xml:space="preserve">                                     Е</w:t>
      </w:r>
      <w:r w:rsidRPr="000A7025">
        <w:t>.</w:t>
      </w:r>
      <w:r>
        <w:t>О</w:t>
      </w:r>
      <w:r w:rsidRPr="000A7025">
        <w:t>.</w:t>
      </w:r>
      <w:r>
        <w:t xml:space="preserve"> Киселева </w:t>
      </w:r>
    </w:p>
    <w:sectPr w:rsidR="00900E67" w:rsidRPr="00582389" w:rsidSect="00D06E3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56AB7" w14:textId="77777777" w:rsidR="00CC74D1" w:rsidRDefault="00CC74D1" w:rsidP="00AB5E37">
      <w:r>
        <w:separator/>
      </w:r>
    </w:p>
  </w:endnote>
  <w:endnote w:type="continuationSeparator" w:id="0">
    <w:p w14:paraId="7C90D843" w14:textId="77777777" w:rsidR="00CC74D1" w:rsidRDefault="00CC74D1" w:rsidP="00AB5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67D91" w14:textId="77777777" w:rsidR="00CC74D1" w:rsidRDefault="00CC74D1" w:rsidP="00AB5E37">
      <w:r>
        <w:separator/>
      </w:r>
    </w:p>
  </w:footnote>
  <w:footnote w:type="continuationSeparator" w:id="0">
    <w:p w14:paraId="21CA4579" w14:textId="77777777" w:rsidR="00CC74D1" w:rsidRDefault="00CC74D1" w:rsidP="00AB5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7083"/>
    <w:multiLevelType w:val="hybridMultilevel"/>
    <w:tmpl w:val="3B26949E"/>
    <w:lvl w:ilvl="0" w:tplc="072C9844">
      <w:start w:val="1"/>
      <w:numFmt w:val="decimal"/>
      <w:lvlText w:val="%1."/>
      <w:lvlJc w:val="left"/>
      <w:pPr>
        <w:ind w:left="7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B8953F2"/>
    <w:multiLevelType w:val="hybridMultilevel"/>
    <w:tmpl w:val="14148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D4F1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40DF7C24"/>
    <w:multiLevelType w:val="hybridMultilevel"/>
    <w:tmpl w:val="46BC27D6"/>
    <w:lvl w:ilvl="0" w:tplc="0FFEF88A">
      <w:start w:val="1"/>
      <w:numFmt w:val="decimal"/>
      <w:lvlText w:val="%1."/>
      <w:lvlJc w:val="left"/>
      <w:pPr>
        <w:ind w:left="0" w:firstLine="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3A7153E"/>
    <w:multiLevelType w:val="hybridMultilevel"/>
    <w:tmpl w:val="622A4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409BC"/>
    <w:multiLevelType w:val="hybridMultilevel"/>
    <w:tmpl w:val="1F8CB328"/>
    <w:lvl w:ilvl="0" w:tplc="361AD9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0F71E2F"/>
    <w:multiLevelType w:val="hybridMultilevel"/>
    <w:tmpl w:val="A7A63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A15DDA"/>
    <w:multiLevelType w:val="multilevel"/>
    <w:tmpl w:val="29200D7E"/>
    <w:lvl w:ilvl="0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5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1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7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3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3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7" w:hanging="2160"/>
      </w:pPr>
      <w:rPr>
        <w:rFonts w:hint="default"/>
      </w:rPr>
    </w:lvl>
  </w:abstractNum>
  <w:abstractNum w:abstractNumId="8" w15:restartNumberingAfterBreak="0">
    <w:nsid w:val="7015167C"/>
    <w:multiLevelType w:val="hybridMultilevel"/>
    <w:tmpl w:val="22125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552454"/>
    <w:multiLevelType w:val="hybridMultilevel"/>
    <w:tmpl w:val="91AAAA26"/>
    <w:lvl w:ilvl="0" w:tplc="152A6FCE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0" w15:restartNumberingAfterBreak="0">
    <w:nsid w:val="78FB142C"/>
    <w:multiLevelType w:val="hybridMultilevel"/>
    <w:tmpl w:val="9328EBE4"/>
    <w:lvl w:ilvl="0" w:tplc="2F3437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521224">
    <w:abstractNumId w:val="2"/>
  </w:num>
  <w:num w:numId="2" w16cid:durableId="205445429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0244600">
    <w:abstractNumId w:val="7"/>
  </w:num>
  <w:num w:numId="4" w16cid:durableId="862741186">
    <w:abstractNumId w:val="9"/>
  </w:num>
  <w:num w:numId="5" w16cid:durableId="734744201">
    <w:abstractNumId w:val="6"/>
  </w:num>
  <w:num w:numId="6" w16cid:durableId="1958834950">
    <w:abstractNumId w:val="1"/>
  </w:num>
  <w:num w:numId="7" w16cid:durableId="1342781347">
    <w:abstractNumId w:val="8"/>
  </w:num>
  <w:num w:numId="8" w16cid:durableId="643123729">
    <w:abstractNumId w:val="4"/>
  </w:num>
  <w:num w:numId="9" w16cid:durableId="1095591599">
    <w:abstractNumId w:val="10"/>
  </w:num>
  <w:num w:numId="10" w16cid:durableId="623124752">
    <w:abstractNumId w:val="0"/>
  </w:num>
  <w:num w:numId="11" w16cid:durableId="2035492106">
    <w:abstractNumId w:val="3"/>
  </w:num>
  <w:num w:numId="12" w16cid:durableId="349838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CD"/>
    <w:rsid w:val="000148D1"/>
    <w:rsid w:val="00016E1A"/>
    <w:rsid w:val="0002025B"/>
    <w:rsid w:val="00020F56"/>
    <w:rsid w:val="00023B0E"/>
    <w:rsid w:val="0002627E"/>
    <w:rsid w:val="000278AD"/>
    <w:rsid w:val="00035D27"/>
    <w:rsid w:val="00041FD6"/>
    <w:rsid w:val="000451F9"/>
    <w:rsid w:val="0004780A"/>
    <w:rsid w:val="000514F6"/>
    <w:rsid w:val="00051BE8"/>
    <w:rsid w:val="0005226B"/>
    <w:rsid w:val="000579DF"/>
    <w:rsid w:val="0006324A"/>
    <w:rsid w:val="00067EDF"/>
    <w:rsid w:val="000803FF"/>
    <w:rsid w:val="00081007"/>
    <w:rsid w:val="00083BCF"/>
    <w:rsid w:val="00091A6C"/>
    <w:rsid w:val="00092392"/>
    <w:rsid w:val="00095544"/>
    <w:rsid w:val="0009718A"/>
    <w:rsid w:val="000A57BE"/>
    <w:rsid w:val="000B0D2F"/>
    <w:rsid w:val="000B7440"/>
    <w:rsid w:val="000C59B8"/>
    <w:rsid w:val="000D1F69"/>
    <w:rsid w:val="000D43E4"/>
    <w:rsid w:val="000E047B"/>
    <w:rsid w:val="000E6227"/>
    <w:rsid w:val="000F075A"/>
    <w:rsid w:val="000F135B"/>
    <w:rsid w:val="000F2A8F"/>
    <w:rsid w:val="000F7B8A"/>
    <w:rsid w:val="00103ADB"/>
    <w:rsid w:val="00103D05"/>
    <w:rsid w:val="001076C2"/>
    <w:rsid w:val="00114E17"/>
    <w:rsid w:val="001227DA"/>
    <w:rsid w:val="001239BC"/>
    <w:rsid w:val="0013660A"/>
    <w:rsid w:val="00140FF5"/>
    <w:rsid w:val="00154B3A"/>
    <w:rsid w:val="001569AE"/>
    <w:rsid w:val="001634E6"/>
    <w:rsid w:val="00164AC3"/>
    <w:rsid w:val="00164B1A"/>
    <w:rsid w:val="00172D92"/>
    <w:rsid w:val="00187EB2"/>
    <w:rsid w:val="00191126"/>
    <w:rsid w:val="00191525"/>
    <w:rsid w:val="00191DD7"/>
    <w:rsid w:val="001935DE"/>
    <w:rsid w:val="0019446F"/>
    <w:rsid w:val="001A2729"/>
    <w:rsid w:val="001A3E3A"/>
    <w:rsid w:val="001A4476"/>
    <w:rsid w:val="001A56AA"/>
    <w:rsid w:val="001A67E9"/>
    <w:rsid w:val="001B0939"/>
    <w:rsid w:val="001B1F83"/>
    <w:rsid w:val="001B5CC8"/>
    <w:rsid w:val="001C2106"/>
    <w:rsid w:val="001C4EC8"/>
    <w:rsid w:val="001C52F8"/>
    <w:rsid w:val="001D3210"/>
    <w:rsid w:val="001D6165"/>
    <w:rsid w:val="001E04C8"/>
    <w:rsid w:val="001E7C13"/>
    <w:rsid w:val="001F0ED8"/>
    <w:rsid w:val="001F297F"/>
    <w:rsid w:val="00202FE0"/>
    <w:rsid w:val="00204EA0"/>
    <w:rsid w:val="00214D56"/>
    <w:rsid w:val="00216CED"/>
    <w:rsid w:val="00221C3D"/>
    <w:rsid w:val="002244B4"/>
    <w:rsid w:val="00224C72"/>
    <w:rsid w:val="00225DDF"/>
    <w:rsid w:val="00236678"/>
    <w:rsid w:val="00236BC2"/>
    <w:rsid w:val="00244F55"/>
    <w:rsid w:val="00247FD1"/>
    <w:rsid w:val="0025310E"/>
    <w:rsid w:val="00255670"/>
    <w:rsid w:val="00255B2F"/>
    <w:rsid w:val="002600BC"/>
    <w:rsid w:val="002628DA"/>
    <w:rsid w:val="00266BD1"/>
    <w:rsid w:val="0027229D"/>
    <w:rsid w:val="0027232C"/>
    <w:rsid w:val="00273255"/>
    <w:rsid w:val="00275A96"/>
    <w:rsid w:val="00280A13"/>
    <w:rsid w:val="002848DD"/>
    <w:rsid w:val="002871FD"/>
    <w:rsid w:val="002873AF"/>
    <w:rsid w:val="0029394E"/>
    <w:rsid w:val="002939C1"/>
    <w:rsid w:val="0029535F"/>
    <w:rsid w:val="002A018A"/>
    <w:rsid w:val="002A610E"/>
    <w:rsid w:val="002B1A8D"/>
    <w:rsid w:val="002B1D65"/>
    <w:rsid w:val="002B7D69"/>
    <w:rsid w:val="002B7F59"/>
    <w:rsid w:val="002C3227"/>
    <w:rsid w:val="002C5480"/>
    <w:rsid w:val="002D6940"/>
    <w:rsid w:val="002E3191"/>
    <w:rsid w:val="002E7DA0"/>
    <w:rsid w:val="002F2402"/>
    <w:rsid w:val="002F6696"/>
    <w:rsid w:val="0030026B"/>
    <w:rsid w:val="00304CD6"/>
    <w:rsid w:val="003077F1"/>
    <w:rsid w:val="003121FF"/>
    <w:rsid w:val="00314560"/>
    <w:rsid w:val="0032477C"/>
    <w:rsid w:val="00326307"/>
    <w:rsid w:val="003322AB"/>
    <w:rsid w:val="00334359"/>
    <w:rsid w:val="00350674"/>
    <w:rsid w:val="00350C89"/>
    <w:rsid w:val="00350F10"/>
    <w:rsid w:val="00352D59"/>
    <w:rsid w:val="00357F26"/>
    <w:rsid w:val="00367551"/>
    <w:rsid w:val="00371358"/>
    <w:rsid w:val="00373A59"/>
    <w:rsid w:val="003810D1"/>
    <w:rsid w:val="0038289B"/>
    <w:rsid w:val="003862D0"/>
    <w:rsid w:val="00390ED5"/>
    <w:rsid w:val="00396098"/>
    <w:rsid w:val="003A18B4"/>
    <w:rsid w:val="003B2517"/>
    <w:rsid w:val="003B7A63"/>
    <w:rsid w:val="003B7DA2"/>
    <w:rsid w:val="003E58B4"/>
    <w:rsid w:val="003E7EFE"/>
    <w:rsid w:val="003F0778"/>
    <w:rsid w:val="003F5033"/>
    <w:rsid w:val="0042626C"/>
    <w:rsid w:val="00426725"/>
    <w:rsid w:val="00427DD3"/>
    <w:rsid w:val="00427EC3"/>
    <w:rsid w:val="0043563F"/>
    <w:rsid w:val="0045033C"/>
    <w:rsid w:val="00456D40"/>
    <w:rsid w:val="00457EB1"/>
    <w:rsid w:val="00467CF9"/>
    <w:rsid w:val="004852F6"/>
    <w:rsid w:val="00485B87"/>
    <w:rsid w:val="00487143"/>
    <w:rsid w:val="00497997"/>
    <w:rsid w:val="004A570F"/>
    <w:rsid w:val="004A5850"/>
    <w:rsid w:val="004A7F87"/>
    <w:rsid w:val="004B2C1C"/>
    <w:rsid w:val="004B53B4"/>
    <w:rsid w:val="004B5431"/>
    <w:rsid w:val="004C0671"/>
    <w:rsid w:val="004C07A5"/>
    <w:rsid w:val="004C2B6A"/>
    <w:rsid w:val="004C6768"/>
    <w:rsid w:val="004D347E"/>
    <w:rsid w:val="004E04E5"/>
    <w:rsid w:val="004E737B"/>
    <w:rsid w:val="004E7391"/>
    <w:rsid w:val="004E7EFF"/>
    <w:rsid w:val="004F14F1"/>
    <w:rsid w:val="004F2FFE"/>
    <w:rsid w:val="004F370E"/>
    <w:rsid w:val="004F5222"/>
    <w:rsid w:val="00503F21"/>
    <w:rsid w:val="00507EDD"/>
    <w:rsid w:val="00523648"/>
    <w:rsid w:val="00525455"/>
    <w:rsid w:val="00531F68"/>
    <w:rsid w:val="00533C7B"/>
    <w:rsid w:val="00534775"/>
    <w:rsid w:val="00547CEB"/>
    <w:rsid w:val="00547E8D"/>
    <w:rsid w:val="005540D0"/>
    <w:rsid w:val="005573BD"/>
    <w:rsid w:val="00570ECD"/>
    <w:rsid w:val="00575EB4"/>
    <w:rsid w:val="00576445"/>
    <w:rsid w:val="00577ECF"/>
    <w:rsid w:val="00581CA5"/>
    <w:rsid w:val="00582389"/>
    <w:rsid w:val="00596F60"/>
    <w:rsid w:val="00597014"/>
    <w:rsid w:val="005A0966"/>
    <w:rsid w:val="005A4C67"/>
    <w:rsid w:val="005B62D9"/>
    <w:rsid w:val="005C1C83"/>
    <w:rsid w:val="005C7A77"/>
    <w:rsid w:val="005D69F7"/>
    <w:rsid w:val="005D6C76"/>
    <w:rsid w:val="005D73CF"/>
    <w:rsid w:val="005E213E"/>
    <w:rsid w:val="005E2D0B"/>
    <w:rsid w:val="005F59EB"/>
    <w:rsid w:val="006019C3"/>
    <w:rsid w:val="00610BF4"/>
    <w:rsid w:val="00610E07"/>
    <w:rsid w:val="006129F0"/>
    <w:rsid w:val="0061785D"/>
    <w:rsid w:val="00623234"/>
    <w:rsid w:val="00631D59"/>
    <w:rsid w:val="00650D52"/>
    <w:rsid w:val="00650F8F"/>
    <w:rsid w:val="00663754"/>
    <w:rsid w:val="0067651C"/>
    <w:rsid w:val="006805E7"/>
    <w:rsid w:val="00683D4B"/>
    <w:rsid w:val="006863AB"/>
    <w:rsid w:val="00697F36"/>
    <w:rsid w:val="006A2F86"/>
    <w:rsid w:val="006B1B50"/>
    <w:rsid w:val="006C5C40"/>
    <w:rsid w:val="006C6690"/>
    <w:rsid w:val="006E36DA"/>
    <w:rsid w:val="006F025B"/>
    <w:rsid w:val="006F45FD"/>
    <w:rsid w:val="006F498D"/>
    <w:rsid w:val="00701391"/>
    <w:rsid w:val="0070240F"/>
    <w:rsid w:val="007066E2"/>
    <w:rsid w:val="00706A81"/>
    <w:rsid w:val="00721FFE"/>
    <w:rsid w:val="00724C76"/>
    <w:rsid w:val="00732E57"/>
    <w:rsid w:val="00737711"/>
    <w:rsid w:val="0074204D"/>
    <w:rsid w:val="00757239"/>
    <w:rsid w:val="0075727F"/>
    <w:rsid w:val="00765E49"/>
    <w:rsid w:val="007670F6"/>
    <w:rsid w:val="00773714"/>
    <w:rsid w:val="00783D85"/>
    <w:rsid w:val="00790471"/>
    <w:rsid w:val="007A706F"/>
    <w:rsid w:val="007A7256"/>
    <w:rsid w:val="007B6891"/>
    <w:rsid w:val="007B6A83"/>
    <w:rsid w:val="007C391C"/>
    <w:rsid w:val="007C3B25"/>
    <w:rsid w:val="007D026E"/>
    <w:rsid w:val="007D6BE7"/>
    <w:rsid w:val="007E74D9"/>
    <w:rsid w:val="007F3A4F"/>
    <w:rsid w:val="007F42EB"/>
    <w:rsid w:val="008003E7"/>
    <w:rsid w:val="00801B8C"/>
    <w:rsid w:val="008067BA"/>
    <w:rsid w:val="00807BE4"/>
    <w:rsid w:val="00816A92"/>
    <w:rsid w:val="00837235"/>
    <w:rsid w:val="008410D4"/>
    <w:rsid w:val="0084164F"/>
    <w:rsid w:val="00856743"/>
    <w:rsid w:val="00856A1D"/>
    <w:rsid w:val="00863DFE"/>
    <w:rsid w:val="008732D9"/>
    <w:rsid w:val="00873B24"/>
    <w:rsid w:val="00875F2B"/>
    <w:rsid w:val="00880DCC"/>
    <w:rsid w:val="00883959"/>
    <w:rsid w:val="008859AA"/>
    <w:rsid w:val="00885F38"/>
    <w:rsid w:val="00886457"/>
    <w:rsid w:val="00890D4B"/>
    <w:rsid w:val="00890ED4"/>
    <w:rsid w:val="008949BD"/>
    <w:rsid w:val="00894B38"/>
    <w:rsid w:val="008A22E1"/>
    <w:rsid w:val="008A24B1"/>
    <w:rsid w:val="008A2685"/>
    <w:rsid w:val="008A3741"/>
    <w:rsid w:val="008B45F8"/>
    <w:rsid w:val="008B4628"/>
    <w:rsid w:val="008B4CDE"/>
    <w:rsid w:val="008C4916"/>
    <w:rsid w:val="008C5591"/>
    <w:rsid w:val="008D5009"/>
    <w:rsid w:val="008D6C53"/>
    <w:rsid w:val="008E5109"/>
    <w:rsid w:val="008E69DD"/>
    <w:rsid w:val="008F2A1E"/>
    <w:rsid w:val="00900E67"/>
    <w:rsid w:val="00901200"/>
    <w:rsid w:val="00906D32"/>
    <w:rsid w:val="00915B3B"/>
    <w:rsid w:val="00921A02"/>
    <w:rsid w:val="009250AA"/>
    <w:rsid w:val="00931612"/>
    <w:rsid w:val="00932A0E"/>
    <w:rsid w:val="00932E45"/>
    <w:rsid w:val="00942DE7"/>
    <w:rsid w:val="00943E4F"/>
    <w:rsid w:val="00960066"/>
    <w:rsid w:val="00961B41"/>
    <w:rsid w:val="00961D59"/>
    <w:rsid w:val="00967F66"/>
    <w:rsid w:val="00975E22"/>
    <w:rsid w:val="00976AEF"/>
    <w:rsid w:val="00991568"/>
    <w:rsid w:val="009A3AC3"/>
    <w:rsid w:val="009A3E11"/>
    <w:rsid w:val="009A721B"/>
    <w:rsid w:val="009B0EE6"/>
    <w:rsid w:val="009C1D8E"/>
    <w:rsid w:val="009C5BA2"/>
    <w:rsid w:val="009D113F"/>
    <w:rsid w:val="009D3571"/>
    <w:rsid w:val="009D403F"/>
    <w:rsid w:val="009D7E6E"/>
    <w:rsid w:val="009E08DD"/>
    <w:rsid w:val="009E37A0"/>
    <w:rsid w:val="009E3F8A"/>
    <w:rsid w:val="009E6D3E"/>
    <w:rsid w:val="009F65F1"/>
    <w:rsid w:val="00A0398C"/>
    <w:rsid w:val="00A121E2"/>
    <w:rsid w:val="00A21EE0"/>
    <w:rsid w:val="00A22109"/>
    <w:rsid w:val="00A35851"/>
    <w:rsid w:val="00A4615F"/>
    <w:rsid w:val="00A537CD"/>
    <w:rsid w:val="00A64E77"/>
    <w:rsid w:val="00A65390"/>
    <w:rsid w:val="00A657E9"/>
    <w:rsid w:val="00A669A0"/>
    <w:rsid w:val="00A673F7"/>
    <w:rsid w:val="00A7520E"/>
    <w:rsid w:val="00A75593"/>
    <w:rsid w:val="00A75B7A"/>
    <w:rsid w:val="00A76045"/>
    <w:rsid w:val="00A764E7"/>
    <w:rsid w:val="00A82093"/>
    <w:rsid w:val="00A86EBB"/>
    <w:rsid w:val="00A87249"/>
    <w:rsid w:val="00A92132"/>
    <w:rsid w:val="00A942D5"/>
    <w:rsid w:val="00A960DB"/>
    <w:rsid w:val="00A97A88"/>
    <w:rsid w:val="00AA12B0"/>
    <w:rsid w:val="00AA1F1C"/>
    <w:rsid w:val="00AA3CAB"/>
    <w:rsid w:val="00AA50BC"/>
    <w:rsid w:val="00AA58B4"/>
    <w:rsid w:val="00AB40E0"/>
    <w:rsid w:val="00AB5E37"/>
    <w:rsid w:val="00AB7F02"/>
    <w:rsid w:val="00AC1E59"/>
    <w:rsid w:val="00AC2D8C"/>
    <w:rsid w:val="00AC30A4"/>
    <w:rsid w:val="00AC6AC4"/>
    <w:rsid w:val="00AD38B7"/>
    <w:rsid w:val="00AD66D0"/>
    <w:rsid w:val="00AE7F30"/>
    <w:rsid w:val="00AF0D59"/>
    <w:rsid w:val="00AF34A3"/>
    <w:rsid w:val="00AF3673"/>
    <w:rsid w:val="00AF426B"/>
    <w:rsid w:val="00B06050"/>
    <w:rsid w:val="00B06D30"/>
    <w:rsid w:val="00B1061C"/>
    <w:rsid w:val="00B117F1"/>
    <w:rsid w:val="00B12239"/>
    <w:rsid w:val="00B15146"/>
    <w:rsid w:val="00B15A0F"/>
    <w:rsid w:val="00B17969"/>
    <w:rsid w:val="00B20389"/>
    <w:rsid w:val="00B21473"/>
    <w:rsid w:val="00B3467A"/>
    <w:rsid w:val="00B44128"/>
    <w:rsid w:val="00B50838"/>
    <w:rsid w:val="00B571D8"/>
    <w:rsid w:val="00B57450"/>
    <w:rsid w:val="00B66FB1"/>
    <w:rsid w:val="00B70829"/>
    <w:rsid w:val="00B729CF"/>
    <w:rsid w:val="00B81AB3"/>
    <w:rsid w:val="00B91646"/>
    <w:rsid w:val="00B93FD1"/>
    <w:rsid w:val="00BA0635"/>
    <w:rsid w:val="00BA7105"/>
    <w:rsid w:val="00BB1A5F"/>
    <w:rsid w:val="00BB4C6D"/>
    <w:rsid w:val="00BB4E6E"/>
    <w:rsid w:val="00BC5DBF"/>
    <w:rsid w:val="00BD164E"/>
    <w:rsid w:val="00BD56C2"/>
    <w:rsid w:val="00BD581A"/>
    <w:rsid w:val="00BD7AC8"/>
    <w:rsid w:val="00BE0121"/>
    <w:rsid w:val="00BE15E8"/>
    <w:rsid w:val="00C24E33"/>
    <w:rsid w:val="00C3301D"/>
    <w:rsid w:val="00C404FF"/>
    <w:rsid w:val="00C477EC"/>
    <w:rsid w:val="00C64F40"/>
    <w:rsid w:val="00C675DE"/>
    <w:rsid w:val="00C679F4"/>
    <w:rsid w:val="00C730CC"/>
    <w:rsid w:val="00C748BF"/>
    <w:rsid w:val="00C76934"/>
    <w:rsid w:val="00C8597A"/>
    <w:rsid w:val="00C90901"/>
    <w:rsid w:val="00C95A86"/>
    <w:rsid w:val="00CA0DC0"/>
    <w:rsid w:val="00CB3752"/>
    <w:rsid w:val="00CB7421"/>
    <w:rsid w:val="00CC0CBF"/>
    <w:rsid w:val="00CC0F77"/>
    <w:rsid w:val="00CC74D1"/>
    <w:rsid w:val="00CD3CD4"/>
    <w:rsid w:val="00CD49E0"/>
    <w:rsid w:val="00CD73C7"/>
    <w:rsid w:val="00CE0A6B"/>
    <w:rsid w:val="00CE0AEA"/>
    <w:rsid w:val="00CE3AC4"/>
    <w:rsid w:val="00CF0FE5"/>
    <w:rsid w:val="00CF2BFA"/>
    <w:rsid w:val="00CF4B2A"/>
    <w:rsid w:val="00D04C9C"/>
    <w:rsid w:val="00D06E36"/>
    <w:rsid w:val="00D240C2"/>
    <w:rsid w:val="00D31FC7"/>
    <w:rsid w:val="00D3338F"/>
    <w:rsid w:val="00D354FE"/>
    <w:rsid w:val="00D3636A"/>
    <w:rsid w:val="00D46DAC"/>
    <w:rsid w:val="00D52BDC"/>
    <w:rsid w:val="00D52F39"/>
    <w:rsid w:val="00D6137C"/>
    <w:rsid w:val="00D61F03"/>
    <w:rsid w:val="00D75378"/>
    <w:rsid w:val="00D81799"/>
    <w:rsid w:val="00D8454D"/>
    <w:rsid w:val="00D84B01"/>
    <w:rsid w:val="00D85B9B"/>
    <w:rsid w:val="00D90683"/>
    <w:rsid w:val="00D910F8"/>
    <w:rsid w:val="00D9307B"/>
    <w:rsid w:val="00DA495E"/>
    <w:rsid w:val="00DA5658"/>
    <w:rsid w:val="00DA565B"/>
    <w:rsid w:val="00DB5999"/>
    <w:rsid w:val="00DB7E6B"/>
    <w:rsid w:val="00DC0B67"/>
    <w:rsid w:val="00DC19A6"/>
    <w:rsid w:val="00DC2D4D"/>
    <w:rsid w:val="00DC447C"/>
    <w:rsid w:val="00DF1810"/>
    <w:rsid w:val="00E00C36"/>
    <w:rsid w:val="00E024C4"/>
    <w:rsid w:val="00E03395"/>
    <w:rsid w:val="00E0755F"/>
    <w:rsid w:val="00E121C0"/>
    <w:rsid w:val="00E147BF"/>
    <w:rsid w:val="00E215FD"/>
    <w:rsid w:val="00E23225"/>
    <w:rsid w:val="00E2624E"/>
    <w:rsid w:val="00E2716E"/>
    <w:rsid w:val="00E27E18"/>
    <w:rsid w:val="00E34D7C"/>
    <w:rsid w:val="00E36355"/>
    <w:rsid w:val="00E371B3"/>
    <w:rsid w:val="00E420BA"/>
    <w:rsid w:val="00E43EDA"/>
    <w:rsid w:val="00E44696"/>
    <w:rsid w:val="00E47D1F"/>
    <w:rsid w:val="00E5566B"/>
    <w:rsid w:val="00E615F4"/>
    <w:rsid w:val="00E6494D"/>
    <w:rsid w:val="00E67421"/>
    <w:rsid w:val="00E804B4"/>
    <w:rsid w:val="00E90616"/>
    <w:rsid w:val="00E94D13"/>
    <w:rsid w:val="00EA0428"/>
    <w:rsid w:val="00EA1554"/>
    <w:rsid w:val="00EA4209"/>
    <w:rsid w:val="00EC604C"/>
    <w:rsid w:val="00EC6A90"/>
    <w:rsid w:val="00ED44F8"/>
    <w:rsid w:val="00ED5029"/>
    <w:rsid w:val="00EE0987"/>
    <w:rsid w:val="00EE1135"/>
    <w:rsid w:val="00EE1450"/>
    <w:rsid w:val="00EE54F5"/>
    <w:rsid w:val="00EF169F"/>
    <w:rsid w:val="00EF3D2F"/>
    <w:rsid w:val="00F05EB4"/>
    <w:rsid w:val="00F10D4F"/>
    <w:rsid w:val="00F14505"/>
    <w:rsid w:val="00F1498D"/>
    <w:rsid w:val="00F15BA5"/>
    <w:rsid w:val="00F4016F"/>
    <w:rsid w:val="00F41C00"/>
    <w:rsid w:val="00F43FEB"/>
    <w:rsid w:val="00F44FA7"/>
    <w:rsid w:val="00F47317"/>
    <w:rsid w:val="00F5610C"/>
    <w:rsid w:val="00F64857"/>
    <w:rsid w:val="00F666DB"/>
    <w:rsid w:val="00F767B4"/>
    <w:rsid w:val="00F76969"/>
    <w:rsid w:val="00F82584"/>
    <w:rsid w:val="00F82951"/>
    <w:rsid w:val="00F96B08"/>
    <w:rsid w:val="00F96EA3"/>
    <w:rsid w:val="00F973FF"/>
    <w:rsid w:val="00FA03A7"/>
    <w:rsid w:val="00FA4571"/>
    <w:rsid w:val="00FA5E2B"/>
    <w:rsid w:val="00FA64CF"/>
    <w:rsid w:val="00FB41D9"/>
    <w:rsid w:val="00FC1427"/>
    <w:rsid w:val="00FC5802"/>
    <w:rsid w:val="00FC7B80"/>
    <w:rsid w:val="00FD01FD"/>
    <w:rsid w:val="00FD2083"/>
    <w:rsid w:val="00FD209E"/>
    <w:rsid w:val="00FD4B01"/>
    <w:rsid w:val="00FD4F10"/>
    <w:rsid w:val="00FD5213"/>
    <w:rsid w:val="00FE66B2"/>
    <w:rsid w:val="00FF1119"/>
    <w:rsid w:val="00FF20EC"/>
    <w:rsid w:val="00FF69A6"/>
    <w:rsid w:val="00FF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52FFB"/>
  <w15:docId w15:val="{A646A1F2-5C35-4CDA-A94F-679F0040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537C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D44F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ED44F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ED44F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ED44F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qFormat/>
    <w:rsid w:val="00A537CD"/>
    <w:pPr>
      <w:keepNext/>
      <w:widowControl w:val="0"/>
      <w:outlineLvl w:val="4"/>
    </w:pPr>
    <w:rPr>
      <w:rFonts w:ascii="Arial" w:hAnsi="Arial"/>
      <w:b/>
      <w:color w:val="0000FF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537CD"/>
    <w:pPr>
      <w:tabs>
        <w:tab w:val="center" w:pos="4677"/>
        <w:tab w:val="right" w:pos="9355"/>
      </w:tabs>
    </w:pPr>
  </w:style>
  <w:style w:type="paragraph" w:styleId="31">
    <w:name w:val="Body Text Indent 3"/>
    <w:basedOn w:val="a"/>
    <w:rsid w:val="00A537CD"/>
    <w:pPr>
      <w:overflowPunct w:val="0"/>
      <w:autoSpaceDE w:val="0"/>
      <w:autoSpaceDN w:val="0"/>
      <w:adjustRightInd w:val="0"/>
      <w:ind w:firstLine="567"/>
      <w:textAlignment w:val="baseline"/>
    </w:pPr>
    <w:rPr>
      <w:sz w:val="22"/>
      <w:szCs w:val="20"/>
      <w:lang w:eastAsia="en-US"/>
    </w:rPr>
  </w:style>
  <w:style w:type="paragraph" w:styleId="a4">
    <w:name w:val="Balloon Text"/>
    <w:basedOn w:val="a"/>
    <w:semiHidden/>
    <w:rsid w:val="007A706F"/>
    <w:rPr>
      <w:rFonts w:ascii="Tahoma" w:hAnsi="Tahoma" w:cs="Tahoma"/>
      <w:sz w:val="16"/>
      <w:szCs w:val="16"/>
    </w:rPr>
  </w:style>
  <w:style w:type="paragraph" w:styleId="a5">
    <w:name w:val="Document Map"/>
    <w:basedOn w:val="a"/>
    <w:semiHidden/>
    <w:rsid w:val="000A57BE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6">
    <w:name w:val="Hyperlink"/>
    <w:basedOn w:val="a0"/>
    <w:uiPriority w:val="99"/>
    <w:unhideWhenUsed/>
    <w:rsid w:val="00352D59"/>
    <w:rPr>
      <w:color w:val="0067BA"/>
      <w:u w:val="single"/>
    </w:rPr>
  </w:style>
  <w:style w:type="character" w:customStyle="1" w:styleId="n21">
    <w:name w:val="n21"/>
    <w:basedOn w:val="a0"/>
    <w:rsid w:val="00352D59"/>
    <w:rPr>
      <w:color w:val="000000"/>
      <w:sz w:val="20"/>
      <w:szCs w:val="20"/>
    </w:rPr>
  </w:style>
  <w:style w:type="paragraph" w:styleId="a7">
    <w:name w:val="Normal (Web)"/>
    <w:basedOn w:val="a"/>
    <w:uiPriority w:val="99"/>
    <w:unhideWhenUsed/>
    <w:rsid w:val="00352D59"/>
    <w:pPr>
      <w:spacing w:before="100" w:beforeAutospacing="1" w:after="100" w:afterAutospacing="1"/>
    </w:pPr>
    <w:rPr>
      <w:color w:val="000000"/>
    </w:rPr>
  </w:style>
  <w:style w:type="character" w:customStyle="1" w:styleId="n11">
    <w:name w:val="n11"/>
    <w:basedOn w:val="a0"/>
    <w:rsid w:val="00352D59"/>
    <w:rPr>
      <w:color w:val="000000"/>
      <w:sz w:val="16"/>
      <w:szCs w:val="16"/>
    </w:rPr>
  </w:style>
  <w:style w:type="table" w:styleId="a8">
    <w:name w:val="Table Grid"/>
    <w:basedOn w:val="a1"/>
    <w:rsid w:val="003322A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footer"/>
    <w:basedOn w:val="a"/>
    <w:link w:val="aa"/>
    <w:rsid w:val="00AB5E3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AB5E37"/>
    <w:rPr>
      <w:sz w:val="24"/>
      <w:szCs w:val="24"/>
    </w:rPr>
  </w:style>
  <w:style w:type="paragraph" w:styleId="ab">
    <w:name w:val="List Paragraph"/>
    <w:basedOn w:val="a"/>
    <w:uiPriority w:val="34"/>
    <w:qFormat/>
    <w:rsid w:val="004F2FFE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ED44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rsid w:val="00ED44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semiHidden/>
    <w:rsid w:val="00ED44F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ED44F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ac">
    <w:name w:val="No Spacing"/>
    <w:uiPriority w:val="1"/>
    <w:qFormat/>
    <w:rsid w:val="004B53B4"/>
    <w:rPr>
      <w:sz w:val="24"/>
      <w:szCs w:val="24"/>
    </w:rPr>
  </w:style>
  <w:style w:type="paragraph" w:customStyle="1" w:styleId="ConsPlusNormal">
    <w:name w:val="ConsPlusNormal"/>
    <w:rsid w:val="00221C3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ad">
    <w:basedOn w:val="a"/>
    <w:next w:val="a7"/>
    <w:uiPriority w:val="99"/>
    <w:unhideWhenUsed/>
    <w:rsid w:val="00706A81"/>
    <w:pPr>
      <w:spacing w:before="100" w:beforeAutospacing="1" w:after="100" w:afterAutospacing="1"/>
    </w:pPr>
  </w:style>
  <w:style w:type="character" w:styleId="ae">
    <w:name w:val="Strong"/>
    <w:uiPriority w:val="22"/>
    <w:qFormat/>
    <w:rsid w:val="00706A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1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3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3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kk_konsalting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orary%20Internet%20Files\OLK8080\&#1041;&#1083;&#1072;&#1085;&#1082;%20&#1040;&#1050;&#1054;&#1056;%20&#1073;&#1077;&#1079;%20&#1076;&#1086;&#1087;.&#1088;&#1077;&#1082;&#1074;&#1080;&#1079;&#1080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A7437-B235-4E88-ADA4-D368C38C9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АКОР без доп.реквизитов.dot</Template>
  <TotalTime>8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AKOR</Company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Nina</dc:creator>
  <cp:lastModifiedBy>Владимир Лапин</cp:lastModifiedBy>
  <cp:revision>7</cp:revision>
  <cp:lastPrinted>2025-03-20T11:08:00Z</cp:lastPrinted>
  <dcterms:created xsi:type="dcterms:W3CDTF">2026-03-30T03:30:00Z</dcterms:created>
  <dcterms:modified xsi:type="dcterms:W3CDTF">2026-03-30T03:39:00Z</dcterms:modified>
</cp:coreProperties>
</file>